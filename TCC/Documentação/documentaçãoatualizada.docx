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CCE" w:rsidRPr="00D27ADB" w:rsidRDefault="00C92D79" w:rsidP="003F75CF">
      <w:pPr>
        <w:pStyle w:val="Ttulo"/>
        <w:spacing w:before="3480" w:after="3480"/>
      </w:pPr>
      <w:bookmarkStart w:id="0" w:name="_Hlk69393573"/>
      <w:bookmarkEnd w:id="0"/>
      <w:r w:rsidRPr="00D27ADB">
        <w:t>KUBI – SISTEMA DE GERENCIAMENTO E AVALIAÇÃO DE TRABALHO DE CONCLUSÃO DE CURSO</w:t>
      </w:r>
    </w:p>
    <w:p w:rsidR="00E56CCE" w:rsidRPr="00D27ADB" w:rsidRDefault="00F9558F" w:rsidP="008D163C">
      <w:pPr>
        <w:ind w:left="3969"/>
        <w:jc w:val="both"/>
      </w:pPr>
      <w:r w:rsidRPr="00D27ADB">
        <w:t>Projeto Final</w:t>
      </w:r>
      <w:r w:rsidR="00E56CCE" w:rsidRPr="00D27ADB">
        <w:t xml:space="preserve"> apresentado como requisito parcial para obtenção da nota de conclusão de curso </w:t>
      </w:r>
      <w:r w:rsidRPr="00D27ADB">
        <w:t>Técnico em Informática</w:t>
      </w:r>
      <w:r w:rsidR="00E56CCE" w:rsidRPr="00D27ADB">
        <w:t xml:space="preserve"> do </w:t>
      </w:r>
      <w:r w:rsidRPr="00D27ADB">
        <w:t>Instituto Federal do Rio de Janeiro, campus Pinheiral</w:t>
      </w:r>
      <w:r w:rsidR="00E56CCE" w:rsidRPr="00D27ADB">
        <w:t>.</w:t>
      </w:r>
    </w:p>
    <w:p w:rsidR="00E56CCE" w:rsidRPr="00D27ADB" w:rsidRDefault="00E56CCE" w:rsidP="003F75CF">
      <w:pPr>
        <w:ind w:left="3969"/>
        <w:jc w:val="both"/>
      </w:pPr>
    </w:p>
    <w:p w:rsidR="00E56CCE" w:rsidRPr="00D27ADB" w:rsidRDefault="00E56CCE" w:rsidP="003F75CF">
      <w:pPr>
        <w:ind w:left="3969"/>
        <w:jc w:val="both"/>
      </w:pPr>
      <w:r w:rsidRPr="00D27ADB">
        <w:t>Professo</w:t>
      </w:r>
      <w:r w:rsidR="00F9558F" w:rsidRPr="00D27ADB">
        <w:t>r</w:t>
      </w:r>
      <w:r w:rsidR="00A75A88" w:rsidRPr="00D27ADB">
        <w:t>es</w:t>
      </w:r>
      <w:r w:rsidRPr="00D27ADB">
        <w:t xml:space="preserve"> Orientado</w:t>
      </w:r>
      <w:r w:rsidR="00F9558F" w:rsidRPr="00D27ADB">
        <w:t>r</w:t>
      </w:r>
      <w:r w:rsidR="00A75A88" w:rsidRPr="00D27ADB">
        <w:t xml:space="preserve">es: </w:t>
      </w:r>
      <w:proofErr w:type="spellStart"/>
      <w:r w:rsidR="00A75A88" w:rsidRPr="00D27ADB">
        <w:t>Rosenclever</w:t>
      </w:r>
      <w:proofErr w:type="spellEnd"/>
      <w:r w:rsidR="00A75A88" w:rsidRPr="00D27ADB">
        <w:t xml:space="preserve"> Lopes </w:t>
      </w:r>
      <w:proofErr w:type="spellStart"/>
      <w:r w:rsidR="00A75A88" w:rsidRPr="00D27ADB">
        <w:t>Gazoni</w:t>
      </w:r>
      <w:proofErr w:type="spellEnd"/>
      <w:r w:rsidR="00A75A88" w:rsidRPr="00D27ADB">
        <w:t xml:space="preserve"> e</w:t>
      </w:r>
      <w:r w:rsidRPr="00D27ADB">
        <w:t xml:space="preserve"> </w:t>
      </w:r>
      <w:r w:rsidR="00E752B3" w:rsidRPr="00D27ADB">
        <w:t>August</w:t>
      </w:r>
      <w:r w:rsidR="00BD16BE" w:rsidRPr="00D27ADB">
        <w:t>o Garcia Almeida.</w:t>
      </w:r>
    </w:p>
    <w:p w:rsidR="003F75CF" w:rsidRPr="00D27ADB" w:rsidRDefault="003F75CF" w:rsidP="003F75CF">
      <w:pPr>
        <w:ind w:left="3969"/>
        <w:jc w:val="both"/>
      </w:pPr>
    </w:p>
    <w:p w:rsidR="003F75CF" w:rsidRPr="00D27ADB" w:rsidRDefault="003F75CF" w:rsidP="003F75CF">
      <w:pPr>
        <w:ind w:left="3969"/>
        <w:jc w:val="both"/>
      </w:pPr>
    </w:p>
    <w:p w:rsidR="003F75CF" w:rsidRPr="00D27ADB" w:rsidRDefault="003F75CF" w:rsidP="003F75CF">
      <w:pPr>
        <w:ind w:left="3969"/>
        <w:jc w:val="both"/>
      </w:pPr>
    </w:p>
    <w:p w:rsidR="003F75CF" w:rsidRPr="00D27ADB" w:rsidRDefault="003F75CF" w:rsidP="003F75CF">
      <w:pPr>
        <w:ind w:left="3969"/>
        <w:jc w:val="both"/>
      </w:pPr>
    </w:p>
    <w:p w:rsidR="003F75CF" w:rsidRPr="00D27ADB" w:rsidRDefault="003F75CF" w:rsidP="003F75CF">
      <w:pPr>
        <w:ind w:left="3969"/>
        <w:jc w:val="both"/>
      </w:pPr>
    </w:p>
    <w:p w:rsidR="003F75CF" w:rsidRPr="00D27ADB" w:rsidRDefault="003F75CF" w:rsidP="003F75CF">
      <w:pPr>
        <w:ind w:left="3969"/>
        <w:jc w:val="both"/>
      </w:pPr>
    </w:p>
    <w:p w:rsidR="003F75CF" w:rsidRPr="00D27ADB" w:rsidRDefault="003F75CF" w:rsidP="003F75CF">
      <w:pPr>
        <w:ind w:left="3969"/>
        <w:jc w:val="both"/>
      </w:pPr>
    </w:p>
    <w:p w:rsidR="003F75CF" w:rsidRPr="00D27ADB" w:rsidRDefault="00F9558F" w:rsidP="00C92D79">
      <w:pPr>
        <w:jc w:val="center"/>
      </w:pPr>
      <w:r w:rsidRPr="00D27ADB">
        <w:t>Pinheiral,</w:t>
      </w:r>
      <w:r w:rsidR="00E56CCE" w:rsidRPr="00D27ADB">
        <w:t xml:space="preserve"> </w:t>
      </w:r>
      <w:r w:rsidR="00E752B3" w:rsidRPr="00D27ADB">
        <w:t>2020</w:t>
      </w:r>
      <w:r w:rsidR="003F75CF" w:rsidRPr="00D27ADB">
        <w:br w:type="page"/>
      </w:r>
    </w:p>
    <w:p w:rsidR="007D53EE" w:rsidRPr="00D27ADB" w:rsidRDefault="007D53EE" w:rsidP="00FA6B35"/>
    <w:p w:rsidR="00283DFE" w:rsidRPr="00D27ADB" w:rsidRDefault="00283DFE" w:rsidP="00FA6B35"/>
    <w:p w:rsidR="00E56CCE" w:rsidRPr="00D27ADB" w:rsidRDefault="00E752B3" w:rsidP="00283DFE">
      <w:pPr>
        <w:pStyle w:val="Ttulo"/>
      </w:pPr>
      <w:r w:rsidRPr="00D27ADB">
        <w:t>Bárbara Cristina Cunha da Silva</w:t>
      </w:r>
    </w:p>
    <w:p w:rsidR="00283DFE" w:rsidRPr="00D27ADB" w:rsidRDefault="00E752B3" w:rsidP="00283DFE">
      <w:pPr>
        <w:pStyle w:val="Ttulo"/>
      </w:pPr>
      <w:r w:rsidRPr="00D27ADB">
        <w:t>Camila de Lima Santos</w:t>
      </w:r>
    </w:p>
    <w:p w:rsidR="00283DFE" w:rsidRPr="00D27ADB" w:rsidRDefault="00E752B3" w:rsidP="00283DFE">
      <w:pPr>
        <w:pStyle w:val="Ttulo"/>
      </w:pPr>
      <w:r w:rsidRPr="00D27ADB">
        <w:t>Camilla Emily Carneiro Alves</w:t>
      </w:r>
    </w:p>
    <w:p w:rsidR="00E752B3" w:rsidRPr="00D27ADB" w:rsidRDefault="00E752B3" w:rsidP="00283DFE">
      <w:pPr>
        <w:pStyle w:val="Ttulo"/>
      </w:pPr>
      <w:r w:rsidRPr="00D27ADB">
        <w:t xml:space="preserve">Lia </w:t>
      </w:r>
      <w:proofErr w:type="spellStart"/>
      <w:r w:rsidRPr="00D27ADB">
        <w:t>Michaeli</w:t>
      </w:r>
      <w:proofErr w:type="spellEnd"/>
      <w:r w:rsidRPr="00D27ADB">
        <w:t xml:space="preserve"> dos Reis </w:t>
      </w:r>
      <w:proofErr w:type="spellStart"/>
      <w:r w:rsidRPr="00D27ADB">
        <w:t>Laport</w:t>
      </w:r>
      <w:proofErr w:type="spellEnd"/>
    </w:p>
    <w:p w:rsidR="00283DFE" w:rsidRPr="00D27ADB" w:rsidRDefault="00283DFE" w:rsidP="00FA6B35"/>
    <w:p w:rsidR="003405BB" w:rsidRPr="00D27ADB" w:rsidRDefault="003405BB" w:rsidP="00FA6B35"/>
    <w:p w:rsidR="003405BB" w:rsidRPr="00D27ADB" w:rsidRDefault="003405BB" w:rsidP="00FA6B35"/>
    <w:p w:rsidR="003405BB" w:rsidRPr="00D27ADB" w:rsidRDefault="003405BB" w:rsidP="00FA6B35"/>
    <w:p w:rsidR="003405BB" w:rsidRPr="00D27ADB" w:rsidRDefault="003405BB" w:rsidP="00FA6B35"/>
    <w:p w:rsidR="00E56CCE" w:rsidRPr="00D27ADB" w:rsidRDefault="00A84A90" w:rsidP="00BF4FEE">
      <w:pPr>
        <w:pStyle w:val="Ttulo"/>
      </w:pPr>
      <w:r w:rsidRPr="00D27ADB">
        <w:t>KUBI – SISTEMA DE GERENCIAMENTO E AVALIAÇÃO DE TRABALHO DE CONCLUSÃO DE CURSO</w:t>
      </w:r>
    </w:p>
    <w:p w:rsidR="003405BB" w:rsidRPr="00D27ADB" w:rsidRDefault="003405BB" w:rsidP="008D163C">
      <w:pPr>
        <w:jc w:val="both"/>
      </w:pPr>
    </w:p>
    <w:p w:rsidR="003405BB" w:rsidRPr="00D27ADB" w:rsidRDefault="003405BB" w:rsidP="008D163C">
      <w:pPr>
        <w:jc w:val="both"/>
      </w:pPr>
    </w:p>
    <w:p w:rsidR="003405BB" w:rsidRPr="00D27ADB" w:rsidRDefault="003405BB" w:rsidP="008D163C">
      <w:pPr>
        <w:jc w:val="both"/>
      </w:pPr>
    </w:p>
    <w:p w:rsidR="00E56CCE" w:rsidRPr="00D27ADB" w:rsidRDefault="00F9558F" w:rsidP="008D163C">
      <w:pPr>
        <w:jc w:val="both"/>
      </w:pPr>
      <w:r w:rsidRPr="00D27ADB">
        <w:t xml:space="preserve">Projeto Final apresentado como requisito parcial para obtenção da nota de conclusão de curso Técnico </w:t>
      </w:r>
      <w:r w:rsidR="008D163C" w:rsidRPr="00D27ADB">
        <w:t>e</w:t>
      </w:r>
      <w:r w:rsidR="00283DFE" w:rsidRPr="00D27ADB">
        <w:t>m</w:t>
      </w:r>
      <w:r w:rsidRPr="00D27ADB">
        <w:t xml:space="preserve"> Informática do Instituto Federal do Rio de Janeiro, campus Pinheiral</w:t>
      </w:r>
      <w:r w:rsidR="00E56CCE" w:rsidRPr="00D27ADB">
        <w:t>. Aprovado pela Banca Examinadora abaixo assinada, com grau ____</w:t>
      </w:r>
      <w:r w:rsidRPr="00D27ADB">
        <w:t>_</w:t>
      </w:r>
      <w:r w:rsidR="00E56CCE" w:rsidRPr="00D27ADB">
        <w:t>.</w:t>
      </w:r>
      <w:r w:rsidR="0051211F" w:rsidRPr="00D27ADB">
        <w:t xml:space="preserve"> </w:t>
      </w:r>
    </w:p>
    <w:p w:rsidR="00E56CCE" w:rsidRPr="00D27ADB" w:rsidRDefault="00E56CCE" w:rsidP="00283DFE">
      <w:pPr>
        <w:jc w:val="center"/>
      </w:pPr>
    </w:p>
    <w:p w:rsidR="00E56CCE" w:rsidRPr="00D27ADB" w:rsidRDefault="00E56CCE" w:rsidP="00283DFE">
      <w:pPr>
        <w:jc w:val="center"/>
      </w:pPr>
    </w:p>
    <w:p w:rsidR="00E56CCE" w:rsidRPr="00D27ADB" w:rsidRDefault="000122EA" w:rsidP="00283DFE">
      <w:pPr>
        <w:jc w:val="center"/>
      </w:pPr>
      <w:r w:rsidRPr="00D27ADB">
        <w:t>____________________________________________________</w:t>
      </w:r>
    </w:p>
    <w:p w:rsidR="007F101B" w:rsidRPr="00D27ADB" w:rsidRDefault="007F101B" w:rsidP="00283DFE">
      <w:pPr>
        <w:jc w:val="center"/>
      </w:pPr>
      <w:r w:rsidRPr="00D27ADB">
        <w:t>Nome do Membro 1 da banca – Professor Orientador</w:t>
      </w:r>
    </w:p>
    <w:p w:rsidR="00E56CCE" w:rsidRPr="00D27ADB" w:rsidRDefault="00E56CCE" w:rsidP="00283DFE">
      <w:pPr>
        <w:jc w:val="center"/>
      </w:pPr>
    </w:p>
    <w:p w:rsidR="000122EA" w:rsidRPr="00D27ADB" w:rsidRDefault="000122EA" w:rsidP="00283DFE">
      <w:pPr>
        <w:jc w:val="center"/>
      </w:pPr>
      <w:r w:rsidRPr="00D27ADB">
        <w:t>____________________________________________________</w:t>
      </w:r>
    </w:p>
    <w:p w:rsidR="00E56CCE" w:rsidRPr="00D27ADB" w:rsidRDefault="0056044D" w:rsidP="00283DFE">
      <w:pPr>
        <w:jc w:val="center"/>
      </w:pPr>
      <w:r w:rsidRPr="00D27ADB">
        <w:t xml:space="preserve">Nome do </w:t>
      </w:r>
      <w:r w:rsidR="00E56CCE" w:rsidRPr="00D27ADB">
        <w:t xml:space="preserve">Membro </w:t>
      </w:r>
      <w:r w:rsidR="007F101B" w:rsidRPr="00D27ADB">
        <w:t>2</w:t>
      </w:r>
      <w:r w:rsidRPr="00D27ADB">
        <w:t xml:space="preserve"> da banca</w:t>
      </w:r>
    </w:p>
    <w:p w:rsidR="00E56CCE" w:rsidRPr="00D27ADB" w:rsidRDefault="00E56CCE" w:rsidP="00283DFE">
      <w:pPr>
        <w:jc w:val="center"/>
      </w:pPr>
    </w:p>
    <w:p w:rsidR="000122EA" w:rsidRPr="00D27ADB" w:rsidRDefault="000122EA" w:rsidP="00283DFE">
      <w:pPr>
        <w:jc w:val="center"/>
      </w:pPr>
      <w:r w:rsidRPr="00D27ADB">
        <w:t>____________________________________________________</w:t>
      </w:r>
    </w:p>
    <w:p w:rsidR="0056044D" w:rsidRPr="00D27ADB" w:rsidRDefault="0056044D" w:rsidP="00283DFE">
      <w:pPr>
        <w:jc w:val="center"/>
      </w:pPr>
      <w:r w:rsidRPr="00D27ADB">
        <w:t>Nome do Membro</w:t>
      </w:r>
      <w:r w:rsidR="007F101B" w:rsidRPr="00D27ADB">
        <w:t xml:space="preserve"> 3</w:t>
      </w:r>
      <w:r w:rsidRPr="00D27ADB">
        <w:t xml:space="preserve"> da banca</w:t>
      </w:r>
    </w:p>
    <w:p w:rsidR="00E56CCE" w:rsidRPr="00D27ADB" w:rsidRDefault="00E56CCE" w:rsidP="00283DFE">
      <w:pPr>
        <w:jc w:val="center"/>
      </w:pPr>
    </w:p>
    <w:p w:rsidR="003405BB" w:rsidRPr="00D27ADB" w:rsidRDefault="003405BB" w:rsidP="00283DFE">
      <w:pPr>
        <w:jc w:val="center"/>
      </w:pPr>
    </w:p>
    <w:p w:rsidR="003405BB" w:rsidRPr="00D27ADB" w:rsidRDefault="003405BB" w:rsidP="00283DFE">
      <w:pPr>
        <w:jc w:val="center"/>
      </w:pPr>
    </w:p>
    <w:p w:rsidR="00851F42" w:rsidRPr="00D27ADB" w:rsidRDefault="00F9558F" w:rsidP="00283DFE">
      <w:pPr>
        <w:jc w:val="center"/>
      </w:pPr>
      <w:r w:rsidRPr="00D27ADB">
        <w:lastRenderedPageBreak/>
        <w:t>Pinheiral</w:t>
      </w:r>
      <w:r w:rsidR="00E56CCE" w:rsidRPr="00D27ADB">
        <w:t xml:space="preserve">, </w:t>
      </w:r>
      <w:r w:rsidR="00FB348A" w:rsidRPr="00D27ADB">
        <w:t xml:space="preserve">Junho </w:t>
      </w:r>
      <w:r w:rsidR="00E56CCE" w:rsidRPr="00D27ADB">
        <w:t xml:space="preserve">de </w:t>
      </w:r>
      <w:r w:rsidR="00E752B3" w:rsidRPr="00D27ADB">
        <w:t>2020</w:t>
      </w:r>
      <w:r w:rsidR="00FB348A" w:rsidRPr="00D27ADB">
        <w:t>.</w:t>
      </w:r>
    </w:p>
    <w:p w:rsidR="00851F42" w:rsidRPr="00D27ADB" w:rsidRDefault="00851F42">
      <w:pPr>
        <w:spacing w:line="240" w:lineRule="auto"/>
      </w:pPr>
    </w:p>
    <w:p w:rsidR="00FA6B35" w:rsidRPr="00D27ADB" w:rsidRDefault="00FA6B35" w:rsidP="00283DFE">
      <w:pPr>
        <w:jc w:val="center"/>
      </w:pPr>
    </w:p>
    <w:p w:rsidR="00DD07FE" w:rsidRPr="00D27ADB" w:rsidRDefault="00851F42" w:rsidP="003405BB">
      <w:pPr>
        <w:pStyle w:val="Corpodetexto"/>
        <w:jc w:val="center"/>
        <w:rPr>
          <w:b/>
          <w:sz w:val="28"/>
        </w:rPr>
      </w:pPr>
      <w:r w:rsidRPr="00D27ADB">
        <w:rPr>
          <w:b/>
          <w:sz w:val="28"/>
        </w:rPr>
        <w:t>RESUMO</w:t>
      </w:r>
      <w:r w:rsidR="00A75A88" w:rsidRPr="00D27ADB">
        <w:rPr>
          <w:b/>
          <w:sz w:val="28"/>
        </w:rPr>
        <w:t xml:space="preserve"> </w:t>
      </w:r>
    </w:p>
    <w:p w:rsidR="00DD07FE" w:rsidRPr="00D27ADB" w:rsidRDefault="00A84A90" w:rsidP="00DD07FE">
      <w:pPr>
        <w:pStyle w:val="Corpodetexto"/>
      </w:pPr>
      <w:r w:rsidRPr="00D27ADB">
        <w:t>KUBI – Sistema de Gerenciamento e Avaliação de Trabalho de Conclusão de Curso é um programa que tem como funcionalidade auxiliar a organização dos dados de agendamento da Banca de Avaliação, gerando relatórios e certificados de participação, tanto para os membros da banca assinarem e colocarem as notas finais, quanto para o</w:t>
      </w:r>
      <w:r w:rsidR="007314F7" w:rsidRPr="00D27ADB">
        <w:t xml:space="preserve">s </w:t>
      </w:r>
      <w:r w:rsidRPr="00D27ADB">
        <w:t>professor</w:t>
      </w:r>
      <w:r w:rsidR="007314F7" w:rsidRPr="00D27ADB">
        <w:t>es</w:t>
      </w:r>
      <w:r w:rsidRPr="00D27ADB">
        <w:t xml:space="preserve"> orientador</w:t>
      </w:r>
      <w:r w:rsidR="007314F7" w:rsidRPr="00D27ADB">
        <w:t>es</w:t>
      </w:r>
      <w:r w:rsidRPr="00D27ADB">
        <w:t xml:space="preserve"> do</w:t>
      </w:r>
      <w:r w:rsidR="007314F7" w:rsidRPr="00D27ADB">
        <w:t>s</w:t>
      </w:r>
      <w:r w:rsidRPr="00D27ADB">
        <w:t xml:space="preserve"> projeto</w:t>
      </w:r>
      <w:r w:rsidR="007314F7" w:rsidRPr="00D27ADB">
        <w:t>s</w:t>
      </w:r>
      <w:r w:rsidRPr="00D27ADB">
        <w:t>. O programa possibilita também o acompanhamento dos Trabalhos de Conclusão de Curso, visto que os dados ficam armazenados.</w:t>
      </w:r>
    </w:p>
    <w:p w:rsidR="00DD07FE" w:rsidRPr="00D27ADB" w:rsidRDefault="00DD07FE" w:rsidP="00DD07FE">
      <w:pPr>
        <w:pStyle w:val="Corpodetexto"/>
      </w:pPr>
      <w:r w:rsidRPr="00D27ADB">
        <w:rPr>
          <w:b/>
        </w:rPr>
        <w:t>Palavras-chave</w:t>
      </w:r>
      <w:r w:rsidR="00851F42" w:rsidRPr="00D27ADB">
        <w:t xml:space="preserve">: </w:t>
      </w:r>
      <w:r w:rsidR="00E752B3" w:rsidRPr="00D27ADB">
        <w:t>Sistema,</w:t>
      </w:r>
      <w:r w:rsidR="007B2B96" w:rsidRPr="00D27ADB">
        <w:t xml:space="preserve"> Organização,</w:t>
      </w:r>
      <w:r w:rsidR="00E752B3" w:rsidRPr="00D27ADB">
        <w:t xml:space="preserve"> </w:t>
      </w:r>
      <w:r w:rsidR="007B2B96" w:rsidRPr="00D27ADB">
        <w:t>Banca de Avaliação</w:t>
      </w:r>
      <w:r w:rsidR="009D1B7E" w:rsidRPr="00D27ADB">
        <w:t>.</w:t>
      </w:r>
    </w:p>
    <w:p w:rsidR="00851F42" w:rsidRPr="00D27ADB" w:rsidRDefault="00851F42" w:rsidP="00DD07FE">
      <w:pPr>
        <w:pStyle w:val="Corpodetexto"/>
      </w:pPr>
    </w:p>
    <w:p w:rsidR="00DD07FE" w:rsidRPr="00D27ADB" w:rsidRDefault="00DD07FE" w:rsidP="003405BB">
      <w:pPr>
        <w:pStyle w:val="Corpodetexto"/>
        <w:jc w:val="center"/>
        <w:rPr>
          <w:b/>
          <w:sz w:val="28"/>
          <w:lang w:val="en-US"/>
        </w:rPr>
      </w:pPr>
      <w:r w:rsidRPr="00D27ADB">
        <w:rPr>
          <w:b/>
          <w:sz w:val="28"/>
          <w:lang w:val="en-US"/>
        </w:rPr>
        <w:t>A</w:t>
      </w:r>
      <w:r w:rsidR="00851F42" w:rsidRPr="00D27ADB">
        <w:rPr>
          <w:b/>
          <w:sz w:val="28"/>
          <w:lang w:val="en-US"/>
        </w:rPr>
        <w:t>BSTRACT</w:t>
      </w:r>
    </w:p>
    <w:p w:rsidR="00540EA0" w:rsidRPr="00D27ADB" w:rsidRDefault="00540EA0" w:rsidP="00540EA0">
      <w:pPr>
        <w:pStyle w:val="Corpodetexto"/>
        <w:rPr>
          <w:lang w:val="en-US"/>
        </w:rPr>
      </w:pPr>
      <w:proofErr w:type="spellStart"/>
      <w:r w:rsidRPr="00D27ADB">
        <w:rPr>
          <w:lang w:val="en-US"/>
        </w:rPr>
        <w:t>Kubi</w:t>
      </w:r>
      <w:proofErr w:type="spellEnd"/>
      <w:r w:rsidRPr="00D27ADB">
        <w:rPr>
          <w:lang w:val="en-US"/>
        </w:rPr>
        <w:t xml:space="preserve"> – Course Completion Management and Work Evaluation System is a program that has the functionality to assist the organization of the evaluation panel’s scheduling data, generating reports of participation certificates, both for the members of the board to sign and place the final grades, and for the teachers guiding the projects. The program also makes it possible to monitor the conclusion of the course work, since the data is stored.</w:t>
      </w:r>
    </w:p>
    <w:p w:rsidR="00540EA0" w:rsidRPr="00D27ADB" w:rsidRDefault="00540EA0" w:rsidP="00540EA0">
      <w:pPr>
        <w:pStyle w:val="Corpodetexto"/>
        <w:rPr>
          <w:lang w:val="en-US"/>
        </w:rPr>
      </w:pPr>
      <w:r w:rsidRPr="00D27ADB">
        <w:rPr>
          <w:b/>
          <w:lang w:val="en-US"/>
        </w:rPr>
        <w:t>Keywords</w:t>
      </w:r>
      <w:r w:rsidRPr="00D27ADB">
        <w:rPr>
          <w:lang w:val="en-US"/>
        </w:rPr>
        <w:t>: System, Organization, Evaluation board.</w:t>
      </w:r>
    </w:p>
    <w:p w:rsidR="00851F42" w:rsidRPr="00D27ADB" w:rsidRDefault="00851F42" w:rsidP="00CE7694">
      <w:pPr>
        <w:pStyle w:val="Corpodetexto"/>
        <w:rPr>
          <w:lang w:val="en-US"/>
        </w:rPr>
      </w:pPr>
      <w:r w:rsidRPr="00D27ADB">
        <w:rPr>
          <w:lang w:val="en-US"/>
        </w:rPr>
        <w:br w:type="page"/>
      </w:r>
    </w:p>
    <w:sdt>
      <w:sdtPr>
        <w:rPr>
          <w:rFonts w:eastAsia="Times New Roman" w:cs="Times New Roman"/>
          <w:b w:val="0"/>
          <w:szCs w:val="24"/>
        </w:rPr>
        <w:id w:val="-905072815"/>
        <w:docPartObj>
          <w:docPartGallery w:val="Table of Contents"/>
          <w:docPartUnique/>
        </w:docPartObj>
      </w:sdtPr>
      <w:sdtEndPr>
        <w:rPr>
          <w:bCs/>
        </w:rPr>
      </w:sdtEndPr>
      <w:sdtContent>
        <w:p w:rsidR="008E67A8" w:rsidRPr="00D27ADB" w:rsidRDefault="008E67A8">
          <w:pPr>
            <w:pStyle w:val="CabealhodoSumrio"/>
          </w:pPr>
          <w:r w:rsidRPr="00D27ADB">
            <w:t>Sumário</w:t>
          </w:r>
        </w:p>
        <w:p w:rsidR="00544E74" w:rsidRPr="00D27ADB" w:rsidRDefault="008E67A8">
          <w:pPr>
            <w:pStyle w:val="Sumrio1"/>
            <w:rPr>
              <w:rFonts w:asciiTheme="minorHAnsi" w:eastAsiaTheme="minorEastAsia" w:hAnsiTheme="minorHAnsi" w:cstheme="minorBidi"/>
              <w:bCs w:val="0"/>
              <w:noProof/>
              <w:sz w:val="22"/>
              <w:szCs w:val="22"/>
            </w:rPr>
          </w:pPr>
          <w:r w:rsidRPr="00D27ADB">
            <w:rPr>
              <w:b/>
            </w:rPr>
            <w:fldChar w:fldCharType="begin"/>
          </w:r>
          <w:r w:rsidRPr="00D27ADB">
            <w:rPr>
              <w:b/>
            </w:rPr>
            <w:instrText xml:space="preserve"> TOC \o "1-3" \h \z \u </w:instrText>
          </w:r>
          <w:r w:rsidRPr="00D27ADB">
            <w:rPr>
              <w:b/>
            </w:rPr>
            <w:fldChar w:fldCharType="separate"/>
          </w:r>
          <w:hyperlink w:anchor="_Toc8845630" w:history="1">
            <w:r w:rsidR="00544E74" w:rsidRPr="00D27ADB">
              <w:rPr>
                <w:rStyle w:val="Hyperlink"/>
                <w:noProof/>
                <w:color w:val="auto"/>
              </w:rPr>
              <w:t>1.</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Visão Geral</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_Toc8845630 \h </w:instrText>
            </w:r>
            <w:r w:rsidR="00544E74" w:rsidRPr="00D27ADB">
              <w:rPr>
                <w:noProof/>
                <w:webHidden/>
              </w:rPr>
            </w:r>
            <w:r w:rsidR="00544E74" w:rsidRPr="00D27ADB">
              <w:rPr>
                <w:noProof/>
                <w:webHidden/>
              </w:rPr>
              <w:fldChar w:fldCharType="separate"/>
            </w:r>
            <w:r w:rsidR="00544E74" w:rsidRPr="00D27ADB">
              <w:rPr>
                <w:noProof/>
                <w:webHidden/>
              </w:rPr>
              <w:t>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1" w:history="1">
            <w:r w:rsidR="00544E74" w:rsidRPr="00D27ADB">
              <w:rPr>
                <w:rStyle w:val="Hyperlink"/>
                <w:noProof/>
                <w:color w:val="auto"/>
              </w:rPr>
              <w:t>2.</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Organograma</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_Toc8845631 \h </w:instrText>
            </w:r>
            <w:r w:rsidR="00544E74" w:rsidRPr="00D27ADB">
              <w:rPr>
                <w:noProof/>
                <w:webHidden/>
              </w:rPr>
            </w:r>
            <w:r w:rsidR="00544E74" w:rsidRPr="00D27ADB">
              <w:rPr>
                <w:noProof/>
                <w:webHidden/>
              </w:rPr>
              <w:fldChar w:fldCharType="separate"/>
            </w:r>
            <w:r w:rsidR="00544E74" w:rsidRPr="00D27ADB">
              <w:rPr>
                <w:noProof/>
                <w:webHidden/>
              </w:rPr>
              <w:t>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2" w:history="1">
            <w:r w:rsidR="00544E74" w:rsidRPr="00D27ADB">
              <w:rPr>
                <w:rStyle w:val="Hyperlink"/>
                <w:noProof/>
                <w:color w:val="auto"/>
              </w:rPr>
              <w:t>3.</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Motivação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_Toc8845632 \h </w:instrText>
            </w:r>
            <w:r w:rsidR="00544E74" w:rsidRPr="00D27ADB">
              <w:rPr>
                <w:noProof/>
                <w:webHidden/>
              </w:rPr>
            </w:r>
            <w:r w:rsidR="00544E74" w:rsidRPr="00D27ADB">
              <w:rPr>
                <w:noProof/>
                <w:webHidden/>
              </w:rPr>
              <w:fldChar w:fldCharType="separate"/>
            </w:r>
            <w:r w:rsidR="00544E74" w:rsidRPr="00D27ADB">
              <w:rPr>
                <w:noProof/>
                <w:webHidden/>
              </w:rPr>
              <w:t>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3" w:history="1">
            <w:r w:rsidR="00544E74" w:rsidRPr="00D27ADB">
              <w:rPr>
                <w:rStyle w:val="Hyperlink"/>
                <w:noProof/>
                <w:color w:val="auto"/>
              </w:rPr>
              <w:t>4.</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Justificativa</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_Toc8845633 \h </w:instrText>
            </w:r>
            <w:r w:rsidR="00544E74" w:rsidRPr="00D27ADB">
              <w:rPr>
                <w:noProof/>
                <w:webHidden/>
              </w:rPr>
            </w:r>
            <w:r w:rsidR="00544E74" w:rsidRPr="00D27ADB">
              <w:rPr>
                <w:noProof/>
                <w:webHidden/>
              </w:rPr>
              <w:fldChar w:fldCharType="separate"/>
            </w:r>
            <w:r w:rsidR="00544E74" w:rsidRPr="00D27ADB">
              <w:rPr>
                <w:noProof/>
                <w:webHidden/>
              </w:rPr>
              <w:t>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4" w:history="1">
            <w:r w:rsidR="00544E74" w:rsidRPr="00D27ADB">
              <w:rPr>
                <w:rStyle w:val="Hyperlink"/>
                <w:noProof/>
                <w:color w:val="auto"/>
              </w:rPr>
              <w:t>5.</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Problema</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_Toc8845634 \h </w:instrText>
            </w:r>
            <w:r w:rsidR="00544E74" w:rsidRPr="00D27ADB">
              <w:rPr>
                <w:noProof/>
                <w:webHidden/>
              </w:rPr>
            </w:r>
            <w:r w:rsidR="00544E74" w:rsidRPr="00D27ADB">
              <w:rPr>
                <w:noProof/>
                <w:webHidden/>
              </w:rPr>
              <w:fldChar w:fldCharType="separate"/>
            </w:r>
            <w:r w:rsidR="00544E74" w:rsidRPr="00D27ADB">
              <w:rPr>
                <w:noProof/>
                <w:webHidden/>
              </w:rPr>
              <w:t>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5" w:history="1">
            <w:r w:rsidR="00544E74" w:rsidRPr="00D27ADB">
              <w:rPr>
                <w:rStyle w:val="Hyperlink"/>
                <w:noProof/>
                <w:color w:val="auto"/>
              </w:rPr>
              <w:t>6.</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Hipótese</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_Toc8845635 \h </w:instrText>
            </w:r>
            <w:r w:rsidR="00544E74" w:rsidRPr="00D27ADB">
              <w:rPr>
                <w:noProof/>
                <w:webHidden/>
              </w:rPr>
            </w:r>
            <w:r w:rsidR="00544E74" w:rsidRPr="00D27ADB">
              <w:rPr>
                <w:noProof/>
                <w:webHidden/>
              </w:rPr>
              <w:fldChar w:fldCharType="separate"/>
            </w:r>
            <w:r w:rsidR="00544E74" w:rsidRPr="00D27ADB">
              <w:rPr>
                <w:noProof/>
                <w:webHidden/>
              </w:rPr>
              <w:t>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6" w:history="1">
            <w:r w:rsidR="00544E74" w:rsidRPr="00D27ADB">
              <w:rPr>
                <w:rStyle w:val="Hyperlink"/>
                <w:noProof/>
                <w:color w:val="auto"/>
              </w:rPr>
              <w:t>7.</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Objetivo Geral</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_Toc8845636 \h </w:instrText>
            </w:r>
            <w:r w:rsidR="00544E74" w:rsidRPr="00D27ADB">
              <w:rPr>
                <w:noProof/>
                <w:webHidden/>
              </w:rPr>
            </w:r>
            <w:r w:rsidR="00544E74" w:rsidRPr="00D27ADB">
              <w:rPr>
                <w:noProof/>
                <w:webHidden/>
              </w:rPr>
              <w:fldChar w:fldCharType="separate"/>
            </w:r>
            <w:r w:rsidR="00544E74" w:rsidRPr="00D27ADB">
              <w:rPr>
                <w:noProof/>
                <w:webHidden/>
              </w:rPr>
              <w:t>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7" w:history="1">
            <w:r w:rsidR="00544E74" w:rsidRPr="00D27ADB">
              <w:rPr>
                <w:rStyle w:val="Hyperlink"/>
                <w:noProof/>
                <w:color w:val="auto"/>
              </w:rPr>
              <w:t>8.</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Objetivos Específicos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_Toc8845637 \h </w:instrText>
            </w:r>
            <w:r w:rsidR="00544E74" w:rsidRPr="00D27ADB">
              <w:rPr>
                <w:noProof/>
                <w:webHidden/>
              </w:rPr>
            </w:r>
            <w:r w:rsidR="00544E74" w:rsidRPr="00D27ADB">
              <w:rPr>
                <w:noProof/>
                <w:webHidden/>
              </w:rPr>
              <w:fldChar w:fldCharType="separate"/>
            </w:r>
            <w:r w:rsidR="00544E74" w:rsidRPr="00D27ADB">
              <w:rPr>
                <w:noProof/>
                <w:webHidden/>
              </w:rPr>
              <w:t>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8" w:history="1">
            <w:r w:rsidR="00544E74" w:rsidRPr="00D27ADB">
              <w:rPr>
                <w:rStyle w:val="Hyperlink"/>
                <w:noProof/>
                <w:color w:val="auto"/>
              </w:rPr>
              <w:t>9.</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Processos da Empresa</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_Toc8845638 \h </w:instrText>
            </w:r>
            <w:r w:rsidR="00544E74" w:rsidRPr="00D27ADB">
              <w:rPr>
                <w:noProof/>
                <w:webHidden/>
              </w:rPr>
            </w:r>
            <w:r w:rsidR="00544E74" w:rsidRPr="00D27ADB">
              <w:rPr>
                <w:noProof/>
                <w:webHidden/>
              </w:rPr>
              <w:fldChar w:fldCharType="separate"/>
            </w:r>
            <w:r w:rsidR="00544E74" w:rsidRPr="00D27ADB">
              <w:rPr>
                <w:noProof/>
                <w:webHidden/>
              </w:rPr>
              <w:t>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39" w:history="1">
            <w:r w:rsidR="00544E74" w:rsidRPr="00D27ADB">
              <w:rPr>
                <w:rStyle w:val="Hyperlink"/>
                <w:noProof/>
                <w:color w:val="auto"/>
              </w:rPr>
              <w:t>10.</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Requisitos Não-funcionais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_Toc8845639 \h </w:instrText>
            </w:r>
            <w:r w:rsidR="00544E74" w:rsidRPr="00D27ADB">
              <w:rPr>
                <w:noProof/>
                <w:webHidden/>
              </w:rPr>
            </w:r>
            <w:r w:rsidR="00544E74" w:rsidRPr="00D27ADB">
              <w:rPr>
                <w:noProof/>
                <w:webHidden/>
              </w:rPr>
              <w:fldChar w:fldCharType="separate"/>
            </w:r>
            <w:r w:rsidR="00544E74" w:rsidRPr="00D27ADB">
              <w:rPr>
                <w:noProof/>
                <w:webHidden/>
              </w:rPr>
              <w:t>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0" w:history="1">
            <w:r w:rsidR="00544E74" w:rsidRPr="00D27ADB">
              <w:rPr>
                <w:rStyle w:val="Hyperlink"/>
                <w:noProof/>
                <w:color w:val="auto"/>
              </w:rPr>
              <w:t>11.</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Requisitos Funcionais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_Toc8845640 \h </w:instrText>
            </w:r>
            <w:r w:rsidR="00544E74" w:rsidRPr="00D27ADB">
              <w:rPr>
                <w:noProof/>
                <w:webHidden/>
              </w:rPr>
            </w:r>
            <w:r w:rsidR="00544E74" w:rsidRPr="00D27ADB">
              <w:rPr>
                <w:noProof/>
                <w:webHidden/>
              </w:rPr>
              <w:fldChar w:fldCharType="separate"/>
            </w:r>
            <w:r w:rsidR="00544E74" w:rsidRPr="00D27ADB">
              <w:rPr>
                <w:noProof/>
                <w:webHidden/>
              </w:rPr>
              <w:t>7</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1" w:history="1">
            <w:r w:rsidR="00544E74" w:rsidRPr="00D27ADB">
              <w:rPr>
                <w:rStyle w:val="Hyperlink"/>
                <w:noProof/>
                <w:color w:val="auto"/>
              </w:rPr>
              <w:t>12.</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Softwares Semelhantes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_Toc8845641 \h </w:instrText>
            </w:r>
            <w:r w:rsidR="00544E74" w:rsidRPr="00D27ADB">
              <w:rPr>
                <w:noProof/>
                <w:webHidden/>
              </w:rPr>
            </w:r>
            <w:r w:rsidR="00544E74" w:rsidRPr="00D27ADB">
              <w:rPr>
                <w:noProof/>
                <w:webHidden/>
              </w:rPr>
              <w:fldChar w:fldCharType="separate"/>
            </w:r>
            <w:r w:rsidR="00544E74" w:rsidRPr="00D27ADB">
              <w:rPr>
                <w:noProof/>
                <w:webHidden/>
              </w:rPr>
              <w:t>7</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2" w:history="1">
            <w:r w:rsidR="00544E74" w:rsidRPr="00D27ADB">
              <w:rPr>
                <w:rStyle w:val="Hyperlink"/>
                <w:noProof/>
                <w:color w:val="auto"/>
              </w:rPr>
              <w:t>13.</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Alternativas de Implementação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_Toc8845642 \h </w:instrText>
            </w:r>
            <w:r w:rsidR="00544E74" w:rsidRPr="00D27ADB">
              <w:rPr>
                <w:noProof/>
                <w:webHidden/>
              </w:rPr>
            </w:r>
            <w:r w:rsidR="00544E74" w:rsidRPr="00D27ADB">
              <w:rPr>
                <w:noProof/>
                <w:webHidden/>
              </w:rPr>
              <w:fldChar w:fldCharType="separate"/>
            </w:r>
            <w:r w:rsidR="00544E74" w:rsidRPr="00D27ADB">
              <w:rPr>
                <w:noProof/>
                <w:webHidden/>
              </w:rPr>
              <w:t>7</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3" w:history="1">
            <w:r w:rsidR="00544E74" w:rsidRPr="00D27ADB">
              <w:rPr>
                <w:rStyle w:val="Hyperlink"/>
                <w:noProof/>
                <w:color w:val="auto"/>
              </w:rPr>
              <w:t>14.</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Cronograma de desenvolvimento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_Toc8845643 \h </w:instrText>
            </w:r>
            <w:r w:rsidR="00544E74" w:rsidRPr="00D27ADB">
              <w:rPr>
                <w:noProof/>
                <w:webHidden/>
              </w:rPr>
            </w:r>
            <w:r w:rsidR="00544E74" w:rsidRPr="00D27ADB">
              <w:rPr>
                <w:noProof/>
                <w:webHidden/>
              </w:rPr>
              <w:fldChar w:fldCharType="separate"/>
            </w:r>
            <w:r w:rsidR="00544E74" w:rsidRPr="00D27ADB">
              <w:rPr>
                <w:noProof/>
                <w:webHidden/>
              </w:rPr>
              <w:t>8</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4" w:history="1">
            <w:r w:rsidR="00544E74" w:rsidRPr="00D27ADB">
              <w:rPr>
                <w:rStyle w:val="Hyperlink"/>
                <w:noProof/>
                <w:color w:val="auto"/>
              </w:rPr>
              <w:t>15.</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Plataforma de hardware</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_Toc8845644 \h </w:instrText>
            </w:r>
            <w:r w:rsidR="00544E74" w:rsidRPr="00D27ADB">
              <w:rPr>
                <w:noProof/>
                <w:webHidden/>
              </w:rPr>
            </w:r>
            <w:r w:rsidR="00544E74" w:rsidRPr="00D27ADB">
              <w:rPr>
                <w:noProof/>
                <w:webHidden/>
              </w:rPr>
              <w:fldChar w:fldCharType="separate"/>
            </w:r>
            <w:r w:rsidR="00544E74" w:rsidRPr="00D27ADB">
              <w:rPr>
                <w:noProof/>
                <w:webHidden/>
              </w:rPr>
              <w:t>8</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5" w:history="1">
            <w:r w:rsidR="00544E74" w:rsidRPr="00D27ADB">
              <w:rPr>
                <w:rStyle w:val="Hyperlink"/>
                <w:noProof/>
                <w:color w:val="auto"/>
              </w:rPr>
              <w:t>16.</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Plataforma de software</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_Toc8845645 \h </w:instrText>
            </w:r>
            <w:r w:rsidR="00544E74" w:rsidRPr="00D27ADB">
              <w:rPr>
                <w:noProof/>
                <w:webHidden/>
              </w:rPr>
            </w:r>
            <w:r w:rsidR="00544E74" w:rsidRPr="00D27ADB">
              <w:rPr>
                <w:noProof/>
                <w:webHidden/>
              </w:rPr>
              <w:fldChar w:fldCharType="separate"/>
            </w:r>
            <w:r w:rsidR="00544E74" w:rsidRPr="00D27ADB">
              <w:rPr>
                <w:noProof/>
                <w:webHidden/>
              </w:rPr>
              <w:t>9</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6" w:history="1">
            <w:r w:rsidR="00544E74" w:rsidRPr="00D27ADB">
              <w:rPr>
                <w:rStyle w:val="Hyperlink"/>
                <w:noProof/>
                <w:color w:val="auto"/>
              </w:rPr>
              <w:t>17.</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Tecnologias utilizadas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_Toc8845646 \h </w:instrText>
            </w:r>
            <w:r w:rsidR="00544E74" w:rsidRPr="00D27ADB">
              <w:rPr>
                <w:noProof/>
                <w:webHidden/>
              </w:rPr>
            </w:r>
            <w:r w:rsidR="00544E74" w:rsidRPr="00D27ADB">
              <w:rPr>
                <w:noProof/>
                <w:webHidden/>
              </w:rPr>
              <w:fldChar w:fldCharType="separate"/>
            </w:r>
            <w:r w:rsidR="00544E74" w:rsidRPr="00D27ADB">
              <w:rPr>
                <w:noProof/>
                <w:webHidden/>
              </w:rPr>
              <w:t>9</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47" w:history="1">
            <w:r w:rsidR="00544E74" w:rsidRPr="00D27ADB">
              <w:rPr>
                <w:rStyle w:val="Hyperlink"/>
                <w:noProof/>
                <w:color w:val="auto"/>
              </w:rPr>
              <w:t>18.</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Modelo de Casos de Uso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_Toc8845647 \h </w:instrText>
            </w:r>
            <w:r w:rsidR="00544E74" w:rsidRPr="00D27ADB">
              <w:rPr>
                <w:noProof/>
                <w:webHidden/>
              </w:rPr>
            </w:r>
            <w:r w:rsidR="00544E74" w:rsidRPr="00D27ADB">
              <w:rPr>
                <w:noProof/>
                <w:webHidden/>
              </w:rPr>
              <w:fldChar w:fldCharType="separate"/>
            </w:r>
            <w:r w:rsidR="00544E74" w:rsidRPr="00D27ADB">
              <w:rPr>
                <w:noProof/>
                <w:webHidden/>
              </w:rPr>
              <w:t>9</w:t>
            </w:r>
            <w:r w:rsidR="00544E74" w:rsidRPr="00D27ADB">
              <w:rPr>
                <w:noProof/>
                <w:webHidden/>
              </w:rPr>
              <w:fldChar w:fldCharType="end"/>
            </w:r>
          </w:hyperlink>
        </w:p>
        <w:p w:rsidR="00544E74" w:rsidRPr="00D27ADB" w:rsidRDefault="001A7290">
          <w:pPr>
            <w:pStyle w:val="Sumrio2"/>
            <w:tabs>
              <w:tab w:val="left" w:pos="1000"/>
              <w:tab w:val="right" w:leader="dot" w:pos="9060"/>
            </w:tabs>
            <w:rPr>
              <w:rFonts w:asciiTheme="minorHAnsi" w:eastAsiaTheme="minorEastAsia" w:hAnsiTheme="minorHAnsi" w:cstheme="minorBidi"/>
              <w:bCs w:val="0"/>
              <w:noProof/>
            </w:rPr>
          </w:pPr>
          <w:hyperlink w:anchor="_Toc8845648" w:history="1">
            <w:r w:rsidR="00544E74" w:rsidRPr="00D27ADB">
              <w:rPr>
                <w:rStyle w:val="Hyperlink"/>
                <w:noProof/>
                <w:color w:val="auto"/>
              </w:rPr>
              <w:t>18.1.</w:t>
            </w:r>
            <w:r w:rsidR="00544E74" w:rsidRPr="00D27ADB">
              <w:rPr>
                <w:rFonts w:asciiTheme="minorHAnsi" w:eastAsiaTheme="minorEastAsia" w:hAnsiTheme="minorHAnsi" w:cstheme="minorBidi"/>
                <w:bCs w:val="0"/>
                <w:noProof/>
              </w:rPr>
              <w:tab/>
            </w:r>
            <w:r w:rsidR="00544E74" w:rsidRPr="00D27ADB">
              <w:rPr>
                <w:rStyle w:val="Hyperlink"/>
                <w:noProof/>
                <w:color w:val="auto"/>
              </w:rPr>
              <w:t>Diagrama de Caso de Uso do Sistema</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_Toc8845648 \h </w:instrText>
            </w:r>
            <w:r w:rsidR="00544E74" w:rsidRPr="00D27ADB">
              <w:rPr>
                <w:noProof/>
                <w:webHidden/>
              </w:rPr>
            </w:r>
            <w:r w:rsidR="00544E74" w:rsidRPr="00D27ADB">
              <w:rPr>
                <w:noProof/>
                <w:webHidden/>
              </w:rPr>
              <w:fldChar w:fldCharType="separate"/>
            </w:r>
            <w:r w:rsidR="00544E74" w:rsidRPr="00D27ADB">
              <w:rPr>
                <w:noProof/>
                <w:webHidden/>
              </w:rPr>
              <w:t>9</w:t>
            </w:r>
            <w:r w:rsidR="00544E74" w:rsidRPr="00D27ADB">
              <w:rPr>
                <w:noProof/>
                <w:webHidden/>
              </w:rPr>
              <w:fldChar w:fldCharType="end"/>
            </w:r>
          </w:hyperlink>
        </w:p>
        <w:p w:rsidR="00544E74" w:rsidRPr="00D27ADB" w:rsidRDefault="001A7290">
          <w:pPr>
            <w:pStyle w:val="Sumrio2"/>
            <w:tabs>
              <w:tab w:val="left" w:pos="1000"/>
              <w:tab w:val="right" w:leader="dot" w:pos="9060"/>
            </w:tabs>
            <w:rPr>
              <w:rFonts w:asciiTheme="minorHAnsi" w:eastAsiaTheme="minorEastAsia" w:hAnsiTheme="minorHAnsi" w:cstheme="minorBidi"/>
              <w:bCs w:val="0"/>
              <w:noProof/>
            </w:rPr>
          </w:pPr>
          <w:hyperlink w:anchor="_Toc8845649" w:history="1">
            <w:r w:rsidR="00544E74" w:rsidRPr="00D27ADB">
              <w:rPr>
                <w:rStyle w:val="Hyperlink"/>
                <w:noProof/>
                <w:color w:val="auto"/>
              </w:rPr>
              <w:t>18.2.</w:t>
            </w:r>
            <w:r w:rsidR="00544E74" w:rsidRPr="00D27ADB">
              <w:rPr>
                <w:rFonts w:asciiTheme="minorHAnsi" w:eastAsiaTheme="minorEastAsia" w:hAnsiTheme="minorHAnsi" w:cstheme="minorBidi"/>
                <w:bCs w:val="0"/>
                <w:noProof/>
              </w:rPr>
              <w:tab/>
            </w:r>
            <w:r w:rsidR="00544E74" w:rsidRPr="00D27ADB">
              <w:rPr>
                <w:rStyle w:val="Hyperlink"/>
                <w:noProof/>
                <w:color w:val="auto"/>
              </w:rPr>
              <w:t>Tabelas de Caso de Uso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_Toc8845649 \h </w:instrText>
            </w:r>
            <w:r w:rsidR="00544E74" w:rsidRPr="00D27ADB">
              <w:rPr>
                <w:noProof/>
                <w:webHidden/>
              </w:rPr>
            </w:r>
            <w:r w:rsidR="00544E74" w:rsidRPr="00D27ADB">
              <w:rPr>
                <w:noProof/>
                <w:webHidden/>
              </w:rPr>
              <w:fldChar w:fldCharType="separate"/>
            </w:r>
            <w:r w:rsidR="00544E74" w:rsidRPr="00D27ADB">
              <w:rPr>
                <w:noProof/>
                <w:webHidden/>
              </w:rPr>
              <w:t>9</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0" w:history="1">
            <w:r w:rsidR="00544E74" w:rsidRPr="00D27ADB">
              <w:rPr>
                <w:rStyle w:val="Hyperlink"/>
                <w:noProof/>
                <w:color w:val="auto"/>
              </w:rPr>
              <w:t>19.</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Protótipos de Tela</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_Toc8845650 \h </w:instrText>
            </w:r>
            <w:r w:rsidR="00544E74" w:rsidRPr="00D27ADB">
              <w:rPr>
                <w:noProof/>
                <w:webHidden/>
              </w:rPr>
            </w:r>
            <w:r w:rsidR="00544E74" w:rsidRPr="00D27ADB">
              <w:rPr>
                <w:noProof/>
                <w:webHidden/>
              </w:rPr>
              <w:fldChar w:fldCharType="separate"/>
            </w:r>
            <w:r w:rsidR="00544E74" w:rsidRPr="00D27ADB">
              <w:rPr>
                <w:noProof/>
                <w:webHidden/>
              </w:rPr>
              <w:t>13</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1" w:history="1">
            <w:r w:rsidR="00544E74" w:rsidRPr="00D27ADB">
              <w:rPr>
                <w:rStyle w:val="Hyperlink"/>
                <w:noProof/>
                <w:color w:val="auto"/>
              </w:rPr>
              <w:t>20.</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Diagrama de Entidades e Relacionamentos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_Toc8845651 \h </w:instrText>
            </w:r>
            <w:r w:rsidR="00544E74" w:rsidRPr="00D27ADB">
              <w:rPr>
                <w:noProof/>
                <w:webHidden/>
              </w:rPr>
            </w:r>
            <w:r w:rsidR="00544E74" w:rsidRPr="00D27ADB">
              <w:rPr>
                <w:noProof/>
                <w:webHidden/>
              </w:rPr>
              <w:fldChar w:fldCharType="separate"/>
            </w:r>
            <w:r w:rsidR="00544E74" w:rsidRPr="00D27ADB">
              <w:rPr>
                <w:noProof/>
                <w:webHidden/>
              </w:rPr>
              <w:t>14</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2" w:history="1">
            <w:r w:rsidR="00544E74" w:rsidRPr="00D27ADB">
              <w:rPr>
                <w:rStyle w:val="Hyperlink"/>
                <w:noProof/>
                <w:color w:val="auto"/>
              </w:rPr>
              <w:t>21.</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Diagrama de Bachman</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_Toc8845652 \h </w:instrText>
            </w:r>
            <w:r w:rsidR="00544E74" w:rsidRPr="00D27ADB">
              <w:rPr>
                <w:noProof/>
                <w:webHidden/>
              </w:rPr>
            </w:r>
            <w:r w:rsidR="00544E74" w:rsidRPr="00D27ADB">
              <w:rPr>
                <w:noProof/>
                <w:webHidden/>
              </w:rPr>
              <w:fldChar w:fldCharType="separate"/>
            </w:r>
            <w:r w:rsidR="00544E74" w:rsidRPr="00D27ADB">
              <w:rPr>
                <w:noProof/>
                <w:webHidden/>
              </w:rPr>
              <w:t>14</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3" w:history="1">
            <w:r w:rsidR="00544E74" w:rsidRPr="00D27ADB">
              <w:rPr>
                <w:rStyle w:val="Hyperlink"/>
                <w:noProof/>
                <w:color w:val="auto"/>
              </w:rPr>
              <w:t>22.</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Diagrama de Classes de Domínio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_Toc8845653 \h </w:instrText>
            </w:r>
            <w:r w:rsidR="00544E74" w:rsidRPr="00D27ADB">
              <w:rPr>
                <w:noProof/>
                <w:webHidden/>
              </w:rPr>
            </w:r>
            <w:r w:rsidR="00544E74" w:rsidRPr="00D27ADB">
              <w:rPr>
                <w:noProof/>
                <w:webHidden/>
              </w:rPr>
              <w:fldChar w:fldCharType="separate"/>
            </w:r>
            <w:r w:rsidR="00544E74" w:rsidRPr="00D27ADB">
              <w:rPr>
                <w:noProof/>
                <w:webHidden/>
              </w:rPr>
              <w:t>15</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4" w:history="1">
            <w:r w:rsidR="00544E74" w:rsidRPr="00D27ADB">
              <w:rPr>
                <w:rStyle w:val="Hyperlink"/>
                <w:noProof/>
                <w:color w:val="auto"/>
              </w:rPr>
              <w:t>23.</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Diagrama de Classes de Projeto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_Toc8845654 \h </w:instrText>
            </w:r>
            <w:r w:rsidR="00544E74" w:rsidRPr="00D27ADB">
              <w:rPr>
                <w:noProof/>
                <w:webHidden/>
              </w:rPr>
            </w:r>
            <w:r w:rsidR="00544E74" w:rsidRPr="00D27ADB">
              <w:rPr>
                <w:noProof/>
                <w:webHidden/>
              </w:rPr>
              <w:fldChar w:fldCharType="separate"/>
            </w:r>
            <w:r w:rsidR="00544E74" w:rsidRPr="00D27ADB">
              <w:rPr>
                <w:noProof/>
                <w:webHidden/>
              </w:rPr>
              <w:t>16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5" w:history="1">
            <w:r w:rsidR="00544E74" w:rsidRPr="00D27ADB">
              <w:rPr>
                <w:rStyle w:val="Hyperlink"/>
                <w:noProof/>
                <w:color w:val="auto"/>
              </w:rPr>
              <w:t>24.</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Telas e Relatórios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_Toc8845655 \h </w:instrText>
            </w:r>
            <w:r w:rsidR="00544E74" w:rsidRPr="00D27ADB">
              <w:rPr>
                <w:noProof/>
                <w:webHidden/>
              </w:rPr>
            </w:r>
            <w:r w:rsidR="00544E74" w:rsidRPr="00D27ADB">
              <w:rPr>
                <w:noProof/>
                <w:webHidden/>
              </w:rPr>
              <w:fldChar w:fldCharType="separate"/>
            </w:r>
            <w:r w:rsidR="00544E74" w:rsidRPr="00D27ADB">
              <w:rPr>
                <w:noProof/>
                <w:webHidden/>
              </w:rPr>
              <w:t>16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6" w:history="1">
            <w:r w:rsidR="00544E74" w:rsidRPr="00D27ADB">
              <w:rPr>
                <w:rStyle w:val="Hyperlink"/>
                <w:noProof/>
                <w:color w:val="auto"/>
              </w:rPr>
              <w:t>25.</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Mapa de Navegação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_Toc8845656 \h </w:instrText>
            </w:r>
            <w:r w:rsidR="00544E74" w:rsidRPr="00D27ADB">
              <w:rPr>
                <w:noProof/>
                <w:webHidden/>
              </w:rPr>
            </w:r>
            <w:r w:rsidR="00544E74" w:rsidRPr="00D27ADB">
              <w:rPr>
                <w:noProof/>
                <w:webHidden/>
              </w:rPr>
              <w:fldChar w:fldCharType="separate"/>
            </w:r>
            <w:r w:rsidR="00544E74" w:rsidRPr="00D27ADB">
              <w:rPr>
                <w:noProof/>
                <w:webHidden/>
              </w:rPr>
              <w:t>16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7" w:history="1">
            <w:r w:rsidR="00544E74" w:rsidRPr="00D27ADB">
              <w:rPr>
                <w:rStyle w:val="Hyperlink"/>
                <w:noProof/>
                <w:color w:val="auto"/>
              </w:rPr>
              <w:t>26.</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Considerações Finais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_Toc8845657 \h </w:instrText>
            </w:r>
            <w:r w:rsidR="00544E74" w:rsidRPr="00D27ADB">
              <w:rPr>
                <w:noProof/>
                <w:webHidden/>
              </w:rPr>
            </w:r>
            <w:r w:rsidR="00544E74" w:rsidRPr="00D27ADB">
              <w:rPr>
                <w:noProof/>
                <w:webHidden/>
              </w:rPr>
              <w:fldChar w:fldCharType="separate"/>
            </w:r>
            <w:r w:rsidR="00544E74" w:rsidRPr="00D27ADB">
              <w:rPr>
                <w:noProof/>
                <w:webHidden/>
              </w:rPr>
              <w:t>16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8" w:history="1">
            <w:r w:rsidR="00544E74" w:rsidRPr="00D27ADB">
              <w:rPr>
                <w:rStyle w:val="Hyperlink"/>
                <w:noProof/>
                <w:color w:val="auto"/>
              </w:rPr>
              <w:t>27.</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Referências Bibliográficas</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_Toc8845658 \h </w:instrText>
            </w:r>
            <w:r w:rsidR="00544E74" w:rsidRPr="00D27ADB">
              <w:rPr>
                <w:noProof/>
                <w:webHidden/>
              </w:rPr>
            </w:r>
            <w:r w:rsidR="00544E74" w:rsidRPr="00D27ADB">
              <w:rPr>
                <w:noProof/>
                <w:webHidden/>
              </w:rPr>
              <w:fldChar w:fldCharType="separate"/>
            </w:r>
            <w:r w:rsidR="00544E74" w:rsidRPr="00D27ADB">
              <w:rPr>
                <w:noProof/>
                <w:webHidden/>
              </w:rPr>
              <w:t>16</w:t>
            </w:r>
            <w:r w:rsidR="00544E74" w:rsidRPr="00D27ADB">
              <w:rPr>
                <w:noProof/>
                <w:webHidden/>
              </w:rPr>
              <w:fldChar w:fldCharType="end"/>
            </w:r>
          </w:hyperlink>
        </w:p>
        <w:p w:rsidR="00544E74" w:rsidRPr="00D27ADB" w:rsidRDefault="001A7290">
          <w:pPr>
            <w:pStyle w:val="Sumrio1"/>
            <w:rPr>
              <w:rFonts w:asciiTheme="minorHAnsi" w:eastAsiaTheme="minorEastAsia" w:hAnsiTheme="minorHAnsi" w:cstheme="minorBidi"/>
              <w:bCs w:val="0"/>
              <w:noProof/>
              <w:sz w:val="22"/>
              <w:szCs w:val="22"/>
            </w:rPr>
          </w:pPr>
          <w:hyperlink w:anchor="_Toc8845659" w:history="1">
            <w:r w:rsidR="00544E74" w:rsidRPr="00D27ADB">
              <w:rPr>
                <w:rStyle w:val="Hyperlink"/>
                <w:noProof/>
                <w:color w:val="auto"/>
              </w:rPr>
              <w:t>28.</w:t>
            </w:r>
            <w:r w:rsidR="00544E74" w:rsidRPr="00D27ADB">
              <w:rPr>
                <w:rFonts w:asciiTheme="minorHAnsi" w:eastAsiaTheme="minorEastAsia" w:hAnsiTheme="minorHAnsi" w:cstheme="minorBidi"/>
                <w:bCs w:val="0"/>
                <w:noProof/>
                <w:sz w:val="22"/>
                <w:szCs w:val="22"/>
              </w:rPr>
              <w:tab/>
            </w:r>
            <w:r w:rsidR="00544E74" w:rsidRPr="00D27ADB">
              <w:rPr>
                <w:rStyle w:val="Hyperlink"/>
                <w:noProof/>
                <w:color w:val="auto"/>
              </w:rPr>
              <w:t>Glossário</w:t>
            </w:r>
            <w:r w:rsidR="00544E74" w:rsidRPr="00D27ADB">
              <w:rPr>
                <w:noProof/>
                <w:webHidden/>
              </w:rPr>
              <w:tab/>
            </w:r>
            <w:r w:rsidR="00544E74" w:rsidRPr="00D27ADB">
              <w:rPr>
                <w:noProof/>
                <w:webHidden/>
              </w:rPr>
              <w:fldChar w:fldCharType="begin"/>
            </w:r>
            <w:r w:rsidR="00544E74" w:rsidRPr="00D27ADB">
              <w:rPr>
                <w:noProof/>
                <w:webHidden/>
              </w:rPr>
              <w:instrText xml:space="preserve"> PAGEREF _Toc8845659 \h </w:instrText>
            </w:r>
            <w:r w:rsidR="00544E74" w:rsidRPr="00D27ADB">
              <w:rPr>
                <w:noProof/>
                <w:webHidden/>
              </w:rPr>
            </w:r>
            <w:r w:rsidR="00544E74" w:rsidRPr="00D27ADB">
              <w:rPr>
                <w:noProof/>
                <w:webHidden/>
              </w:rPr>
              <w:fldChar w:fldCharType="separate"/>
            </w:r>
            <w:r w:rsidR="00544E74" w:rsidRPr="00D27ADB">
              <w:rPr>
                <w:noProof/>
                <w:webHidden/>
              </w:rPr>
              <w:t>16</w:t>
            </w:r>
            <w:r w:rsidR="00544E74" w:rsidRPr="00D27ADB">
              <w:rPr>
                <w:noProof/>
                <w:webHidden/>
              </w:rPr>
              <w:fldChar w:fldCharType="end"/>
            </w:r>
          </w:hyperlink>
        </w:p>
        <w:p w:rsidR="00B32E44" w:rsidRPr="00D27ADB" w:rsidRDefault="008E67A8">
          <w:pPr>
            <w:rPr>
              <w:b/>
              <w:bCs/>
            </w:rPr>
          </w:pPr>
          <w:r w:rsidRPr="00D27ADB">
            <w:rPr>
              <w:b/>
              <w:bCs/>
            </w:rPr>
            <w:fldChar w:fldCharType="end"/>
          </w:r>
        </w:p>
      </w:sdtContent>
    </w:sdt>
    <w:p w:rsidR="00471C2F" w:rsidRPr="00D27ADB" w:rsidRDefault="00471C2F">
      <w:pPr>
        <w:sectPr w:rsidR="00471C2F" w:rsidRPr="00D27ADB" w:rsidSect="00BF4FEE">
          <w:headerReference w:type="default" r:id="rId9"/>
          <w:pgSz w:w="11905" w:h="16837" w:code="9"/>
          <w:pgMar w:top="1701" w:right="1134" w:bottom="1134" w:left="1701" w:header="720" w:footer="851" w:gutter="0"/>
          <w:pgNumType w:start="1"/>
          <w:cols w:space="708"/>
          <w:docGrid w:linePitch="360"/>
        </w:sectPr>
      </w:pPr>
    </w:p>
    <w:p w:rsidR="00471C2F" w:rsidRPr="00D27ADB" w:rsidRDefault="00471C2F"/>
    <w:p w:rsidR="00BA4A83" w:rsidRPr="00D27ADB" w:rsidRDefault="00BA4A83" w:rsidP="00062577">
      <w:pPr>
        <w:pStyle w:val="Ttulo1"/>
        <w:rPr>
          <w:color w:val="auto"/>
        </w:rPr>
      </w:pPr>
      <w:bookmarkStart w:id="1" w:name="_Toc8845630"/>
      <w:bookmarkStart w:id="2" w:name="_Toc114650286"/>
      <w:r w:rsidRPr="00D27ADB">
        <w:rPr>
          <w:color w:val="auto"/>
        </w:rPr>
        <w:t xml:space="preserve">Visão </w:t>
      </w:r>
      <w:r w:rsidR="00DD07FE" w:rsidRPr="00D27ADB">
        <w:rPr>
          <w:color w:val="auto"/>
        </w:rPr>
        <w:t>G</w:t>
      </w:r>
      <w:r w:rsidRPr="00D27ADB">
        <w:rPr>
          <w:color w:val="auto"/>
        </w:rPr>
        <w:t>eral</w:t>
      </w:r>
      <w:bookmarkEnd w:id="1"/>
      <w:r w:rsidR="00A75A88" w:rsidRPr="00D27ADB">
        <w:rPr>
          <w:color w:val="auto"/>
        </w:rPr>
        <w:t xml:space="preserve"> </w:t>
      </w:r>
    </w:p>
    <w:p w:rsidR="00147400" w:rsidRPr="00D27ADB" w:rsidRDefault="00147400" w:rsidP="00BD16BE">
      <w:pPr>
        <w:pStyle w:val="Corpodetexto"/>
        <w:ind w:firstLine="432"/>
      </w:pPr>
      <w:r w:rsidRPr="00D27ADB">
        <w:t>O Instituto Federal do Rio de Janeiro Campus Pinheiral é uma instituição educacional com ensino a nível médio-técnico e superior, e está situado em uma fazenda de 318 hectares, localizado na Rua José Breves, 550 - Centro, Pinheiral - RJ, 27197-000.</w:t>
      </w:r>
    </w:p>
    <w:p w:rsidR="00147400" w:rsidRPr="00D27ADB" w:rsidRDefault="00147400" w:rsidP="00BD16BE">
      <w:pPr>
        <w:pStyle w:val="Corpodetexto"/>
        <w:ind w:firstLine="432"/>
      </w:pPr>
      <w:r w:rsidRPr="00D27ADB">
        <w:t>O Instituto oferece os seguintes cursos técnicos integrados ao Ensino Médio: Agropecuária, Meio Ambiente, Informática e Agroindústria. Além de outros cursos concomitantes, como: Paisagismo, Administração</w:t>
      </w:r>
      <w:r w:rsidR="00A75A88" w:rsidRPr="00D27ADB">
        <w:t xml:space="preserve"> e,</w:t>
      </w:r>
      <w:r w:rsidRPr="00D27ADB">
        <w:t xml:space="preserve"> também, cursos a nível superior, como a Licenciatura em Computação, </w:t>
      </w:r>
      <w:r w:rsidR="00B155AE" w:rsidRPr="00D27ADB">
        <w:t xml:space="preserve">a Licenciatura em </w:t>
      </w:r>
      <w:r w:rsidR="00CF6AF5" w:rsidRPr="00D27ADB">
        <w:t>Ciências Biológic</w:t>
      </w:r>
      <w:r w:rsidR="00B155AE" w:rsidRPr="00D27ADB">
        <w:t>a</w:t>
      </w:r>
      <w:r w:rsidR="00CF6AF5" w:rsidRPr="00D27ADB">
        <w:t>s</w:t>
      </w:r>
      <w:r w:rsidR="00B155AE" w:rsidRPr="00D27ADB">
        <w:t xml:space="preserve"> e a pós-g</w:t>
      </w:r>
      <w:r w:rsidRPr="00D27ADB">
        <w:t>raduação em Direitos Humanos.</w:t>
      </w:r>
    </w:p>
    <w:p w:rsidR="00147400" w:rsidRPr="00D27ADB" w:rsidRDefault="00147400" w:rsidP="00BD16BE">
      <w:pPr>
        <w:pStyle w:val="Corpodetexto"/>
        <w:ind w:firstLine="432"/>
      </w:pPr>
      <w:r w:rsidRPr="00D27ADB">
        <w:t>Como forma de avaliação final, alguns cursos, incluindo o nível médio-técnico, possuem o TCC - Trabalho de Conclusão de Curso</w:t>
      </w:r>
      <w:r w:rsidR="00D36B86" w:rsidRPr="00D27ADB">
        <w:t xml:space="preserve"> </w:t>
      </w:r>
      <w:r w:rsidR="00264418" w:rsidRPr="00D27ADB">
        <w:t>ou Projeto Integrador.</w:t>
      </w:r>
      <w:r w:rsidRPr="00D27ADB">
        <w:t xml:space="preserve"> O mesmo é avaliado por uma Banca constituída por professores da própria instituição, podendo, até mesmo, con</w:t>
      </w:r>
      <w:r w:rsidR="00CE7694" w:rsidRPr="00D27ADB">
        <w:t xml:space="preserve">tar com professores convidados. Em geral, são convidados a participar até 4 avaliadores, </w:t>
      </w:r>
      <w:r w:rsidR="00D15A04" w:rsidRPr="00D27ADB">
        <w:t>entretanto,</w:t>
      </w:r>
      <w:r w:rsidR="00CE7694" w:rsidRPr="00D27ADB">
        <w:t xml:space="preserve"> esse número pode variar para mais ou para men</w:t>
      </w:r>
      <w:r w:rsidR="00587B21" w:rsidRPr="00D27ADB">
        <w:t>os.</w:t>
      </w:r>
    </w:p>
    <w:p w:rsidR="00B60B42" w:rsidRPr="00D27ADB" w:rsidRDefault="00147400" w:rsidP="00BD16BE">
      <w:pPr>
        <w:pStyle w:val="Corpodetexto"/>
        <w:ind w:firstLine="432"/>
        <w:rPr>
          <w:b/>
        </w:rPr>
      </w:pPr>
      <w:r w:rsidRPr="00D27ADB">
        <w:t xml:space="preserve">Atualmente, os dados da avaliação são manipulados de forma </w:t>
      </w:r>
      <w:r w:rsidR="00D15A04" w:rsidRPr="00D27ADB">
        <w:t xml:space="preserve">pouco </w:t>
      </w:r>
      <w:r w:rsidRPr="00D27ADB">
        <w:t xml:space="preserve">eficiente, dificultando o processo de correção e consulta como um todo. O programa utilizado para inserir as informações da Banca e suas respectivas avaliações é o Excel, </w:t>
      </w:r>
      <w:r w:rsidR="00D15A04" w:rsidRPr="00D27ADB">
        <w:t xml:space="preserve">o qual </w:t>
      </w:r>
      <w:r w:rsidRPr="00D27ADB">
        <w:t>não atende as especificidades. Faz-se necessário, então, que o processo seja mais prático e seguro, contando com um programa exclusivo.</w:t>
      </w:r>
    </w:p>
    <w:p w:rsidR="00107492" w:rsidRPr="00D27ADB" w:rsidRDefault="00107492" w:rsidP="006905E4">
      <w:pPr>
        <w:pStyle w:val="Corpodetexto"/>
        <w:rPr>
          <w:b/>
        </w:rPr>
      </w:pPr>
    </w:p>
    <w:p w:rsidR="00C828C0" w:rsidRPr="00D27ADB" w:rsidRDefault="00C828C0" w:rsidP="00062577">
      <w:pPr>
        <w:pStyle w:val="Ttulo1"/>
        <w:rPr>
          <w:color w:val="auto"/>
        </w:rPr>
      </w:pPr>
      <w:bookmarkStart w:id="3" w:name="_Toc8845631"/>
      <w:r w:rsidRPr="00D27ADB">
        <w:rPr>
          <w:color w:val="auto"/>
        </w:rPr>
        <w:t>Organograma</w:t>
      </w:r>
      <w:bookmarkEnd w:id="3"/>
    </w:p>
    <w:p w:rsidR="00A75A88" w:rsidRPr="00D27ADB" w:rsidRDefault="00A75A88" w:rsidP="00BD16BE">
      <w:pPr>
        <w:pStyle w:val="Corpodetexto"/>
        <w:ind w:firstLine="432"/>
      </w:pPr>
      <w:r w:rsidRPr="00D27ADB">
        <w:t xml:space="preserve">O organograma abaixo representa a hierarquia da utilização do sistema </w:t>
      </w:r>
      <w:proofErr w:type="spellStart"/>
      <w:r w:rsidRPr="00D27ADB">
        <w:t>Kubi</w:t>
      </w:r>
      <w:proofErr w:type="spellEnd"/>
      <w:r w:rsidR="00EB7377" w:rsidRPr="00D27ADB">
        <w:t xml:space="preserve">, </w:t>
      </w:r>
      <w:r w:rsidR="00FB348A" w:rsidRPr="00D27ADB">
        <w:t>que</w:t>
      </w:r>
      <w:r w:rsidR="00EB7377" w:rsidRPr="00D27ADB">
        <w:t xml:space="preserve"> </w:t>
      </w:r>
      <w:r w:rsidR="004762F4" w:rsidRPr="00D27ADB">
        <w:t>abrange</w:t>
      </w:r>
      <w:r w:rsidR="00F253FD" w:rsidRPr="00D27ADB">
        <w:t xml:space="preserve"> servidores,</w:t>
      </w:r>
      <w:r w:rsidR="004762F4" w:rsidRPr="00D27ADB">
        <w:t xml:space="preserve"> docentes e discentes. </w:t>
      </w:r>
    </w:p>
    <w:p w:rsidR="00093853" w:rsidRPr="00D27ADB" w:rsidRDefault="008055FF" w:rsidP="000569B4">
      <w:pPr>
        <w:pStyle w:val="Corpodetexto"/>
        <w:jc w:val="center"/>
      </w:pPr>
      <w:r w:rsidRPr="00D27ADB">
        <w:rPr>
          <w:noProof/>
        </w:rPr>
        <w:lastRenderedPageBreak/>
        <w:drawing>
          <wp:inline distT="0" distB="0" distL="0" distR="0" wp14:anchorId="451C0DDB" wp14:editId="604C740E">
            <wp:extent cx="1334316" cy="293845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4454" cy="2938756"/>
                    </a:xfrm>
                    <a:prstGeom prst="rect">
                      <a:avLst/>
                    </a:prstGeom>
                    <a:noFill/>
                    <a:ln>
                      <a:noFill/>
                    </a:ln>
                  </pic:spPr>
                </pic:pic>
              </a:graphicData>
            </a:graphic>
          </wp:inline>
        </w:drawing>
      </w:r>
    </w:p>
    <w:p w:rsidR="00415C00" w:rsidRPr="00D27ADB" w:rsidRDefault="00415C00" w:rsidP="00415C00">
      <w:pPr>
        <w:keepNext/>
        <w:spacing w:line="240" w:lineRule="auto"/>
        <w:jc w:val="center"/>
      </w:pPr>
    </w:p>
    <w:p w:rsidR="005D1935" w:rsidRPr="00D27ADB" w:rsidRDefault="005D1935" w:rsidP="00A35ACC">
      <w:pPr>
        <w:pStyle w:val="Legenda"/>
        <w:rPr>
          <w:color w:val="auto"/>
        </w:rPr>
      </w:pPr>
      <w:r w:rsidRPr="00D27ADB">
        <w:rPr>
          <w:color w:val="auto"/>
        </w:rPr>
        <w:t>Figura</w:t>
      </w:r>
      <w:r w:rsidR="000F6FB4" w:rsidRPr="00D27ADB">
        <w:rPr>
          <w:color w:val="auto"/>
        </w:rPr>
        <w:t xml:space="preserve"> 1</w:t>
      </w:r>
      <w:r w:rsidRPr="00D27ADB">
        <w:rPr>
          <w:color w:val="auto"/>
        </w:rPr>
        <w:t xml:space="preserve"> – </w:t>
      </w:r>
      <w:r w:rsidR="000569B4" w:rsidRPr="00D27ADB">
        <w:rPr>
          <w:color w:val="auto"/>
        </w:rPr>
        <w:t>Organograma</w:t>
      </w:r>
    </w:p>
    <w:p w:rsidR="00BB232A" w:rsidRPr="00D27ADB" w:rsidRDefault="00BA4A83" w:rsidP="00FA6B35">
      <w:pPr>
        <w:pStyle w:val="Ttulo1"/>
        <w:rPr>
          <w:color w:val="auto"/>
        </w:rPr>
      </w:pPr>
      <w:bookmarkStart w:id="4" w:name="_Toc8845632"/>
      <w:r w:rsidRPr="00D27ADB">
        <w:rPr>
          <w:color w:val="auto"/>
        </w:rPr>
        <w:t>Motivação</w:t>
      </w:r>
      <w:bookmarkEnd w:id="4"/>
    </w:p>
    <w:p w:rsidR="00062577" w:rsidRPr="00D27ADB" w:rsidRDefault="00040207" w:rsidP="00BD16BE">
      <w:pPr>
        <w:pStyle w:val="Corpodetexto"/>
        <w:ind w:firstLine="432"/>
      </w:pPr>
      <w:r w:rsidRPr="00D27ADB">
        <w:t>Atualmente, a Banca de Avaliação</w:t>
      </w:r>
      <w:r w:rsidR="00EB7377" w:rsidRPr="00D27ADB">
        <w:t xml:space="preserve"> do Projeto Integrador/Trabalho de Conclusão de Curso </w:t>
      </w:r>
      <w:r w:rsidRPr="00D27ADB">
        <w:t xml:space="preserve">não possui um sistema prático e acessível para auxiliar o processo de </w:t>
      </w:r>
      <w:r w:rsidR="00EB7377" w:rsidRPr="00D27ADB">
        <w:t>organização</w:t>
      </w:r>
      <w:r w:rsidR="00CE18B9" w:rsidRPr="00D27ADB">
        <w:t xml:space="preserve"> dos dados do</w:t>
      </w:r>
      <w:r w:rsidR="00A75A88" w:rsidRPr="00D27ADB">
        <w:t>s</w:t>
      </w:r>
      <w:r w:rsidR="00CE18B9" w:rsidRPr="00D27ADB">
        <w:t xml:space="preserve"> </w:t>
      </w:r>
      <w:r w:rsidR="00EB7377" w:rsidRPr="00D27ADB">
        <w:t>projetos</w:t>
      </w:r>
      <w:r w:rsidR="00A75A88" w:rsidRPr="00D27ADB">
        <w:t xml:space="preserve">. Com isso, é preciso auxiliar os avaliadores, </w:t>
      </w:r>
      <w:r w:rsidR="00EB7377" w:rsidRPr="00D27ADB">
        <w:t>otimizando</w:t>
      </w:r>
      <w:r w:rsidR="00A75A88" w:rsidRPr="00D27ADB">
        <w:t xml:space="preserve"> a metodologia utilizada – tal necessidade tornou-se a principal ideia para o desenvolvimento do sistema </w:t>
      </w:r>
      <w:proofErr w:type="spellStart"/>
      <w:r w:rsidR="00A75A88" w:rsidRPr="00D27ADB">
        <w:t>Kubi</w:t>
      </w:r>
      <w:proofErr w:type="spellEnd"/>
      <w:r w:rsidR="00A75A88" w:rsidRPr="00D27ADB">
        <w:t>.</w:t>
      </w:r>
    </w:p>
    <w:p w:rsidR="00B60B42" w:rsidRPr="00D27ADB" w:rsidRDefault="00B60B42" w:rsidP="000569B4">
      <w:pPr>
        <w:pStyle w:val="Corpodetexto"/>
        <w:ind w:firstLine="432"/>
      </w:pPr>
    </w:p>
    <w:p w:rsidR="00C828C0" w:rsidRPr="00D27ADB" w:rsidRDefault="00C828C0" w:rsidP="00062577">
      <w:pPr>
        <w:pStyle w:val="Ttulo1"/>
        <w:rPr>
          <w:color w:val="auto"/>
        </w:rPr>
      </w:pPr>
      <w:bookmarkStart w:id="5" w:name="_Toc8845633"/>
      <w:r w:rsidRPr="00D27ADB">
        <w:rPr>
          <w:color w:val="auto"/>
        </w:rPr>
        <w:t>Justificativa</w:t>
      </w:r>
      <w:bookmarkEnd w:id="5"/>
    </w:p>
    <w:p w:rsidR="00062577" w:rsidRPr="00D27ADB" w:rsidRDefault="00D768EC" w:rsidP="00BD16BE">
      <w:pPr>
        <w:pStyle w:val="Corpodetexto"/>
        <w:ind w:firstLine="432"/>
      </w:pPr>
      <w:r w:rsidRPr="00D27ADB">
        <w:t>A</w:t>
      </w:r>
      <w:r w:rsidR="00A75A88" w:rsidRPr="00D27ADB">
        <w:t xml:space="preserve"> utilização do sistema desenvolvido, </w:t>
      </w:r>
      <w:proofErr w:type="spellStart"/>
      <w:r w:rsidR="00A75A88" w:rsidRPr="00D27ADB">
        <w:t>Kubi</w:t>
      </w:r>
      <w:proofErr w:type="spellEnd"/>
      <w:r w:rsidR="00A75A88" w:rsidRPr="00D27ADB">
        <w:t xml:space="preserve">, o processo de correção, registro e lançamento de notas e certificados tende a ser mais otimizado, uma vez que </w:t>
      </w:r>
      <w:r w:rsidR="00947EEC" w:rsidRPr="00D27ADB">
        <w:t>o programa possui uma interface objetiva e processos pouco complexos, evitando assim a lentidão.</w:t>
      </w:r>
      <w:r w:rsidR="00EB7377" w:rsidRPr="00D27ADB">
        <w:t xml:space="preserve"> </w:t>
      </w:r>
    </w:p>
    <w:p w:rsidR="00B60B42" w:rsidRPr="00D27ADB" w:rsidRDefault="00B60B42" w:rsidP="000569B4">
      <w:pPr>
        <w:pStyle w:val="Corpodetexto"/>
        <w:ind w:firstLine="432"/>
      </w:pPr>
    </w:p>
    <w:p w:rsidR="00C828C0" w:rsidRPr="00D27ADB" w:rsidRDefault="00C828C0" w:rsidP="00062577">
      <w:pPr>
        <w:pStyle w:val="Ttulo1"/>
        <w:rPr>
          <w:color w:val="auto"/>
        </w:rPr>
      </w:pPr>
      <w:bookmarkStart w:id="6" w:name="_Toc8845634"/>
      <w:r w:rsidRPr="00D27ADB">
        <w:rPr>
          <w:color w:val="auto"/>
        </w:rPr>
        <w:t>Problema</w:t>
      </w:r>
      <w:bookmarkEnd w:id="6"/>
    </w:p>
    <w:p w:rsidR="00062577" w:rsidRPr="00D27ADB" w:rsidRDefault="0014795F" w:rsidP="00BD16BE">
      <w:pPr>
        <w:pStyle w:val="Corpodetexto"/>
        <w:ind w:firstLine="432"/>
      </w:pPr>
      <w:r w:rsidRPr="00D27ADB">
        <w:t xml:space="preserve">Os avaliadores atualmente utilizam o Excel para anotar os dados dos trabalhos, sendo assim, não contam com um programa específico para suas necessidades. </w:t>
      </w:r>
      <w:r w:rsidR="00C7754C" w:rsidRPr="00D27ADB">
        <w:t xml:space="preserve">Somado a isso, a emissão de certificados de participação não é uma ação padrão, e normalmente não são emitidos em tempo hábil. </w:t>
      </w:r>
      <w:r w:rsidRPr="00D27ADB">
        <w:t xml:space="preserve">Como poderiam então inserir e </w:t>
      </w:r>
      <w:r w:rsidRPr="00D27ADB">
        <w:lastRenderedPageBreak/>
        <w:t>acessar, de forma eficiente, os dados dos projetos</w:t>
      </w:r>
      <w:r w:rsidR="00C7754C" w:rsidRPr="00D27ADB">
        <w:t xml:space="preserve"> e otimizar o tempo de geração de certificados e outros documentos oriundos da banca de avaliação</w:t>
      </w:r>
      <w:r w:rsidRPr="00D27ADB">
        <w:t>?</w:t>
      </w:r>
    </w:p>
    <w:p w:rsidR="00B60B42" w:rsidRPr="00D27ADB" w:rsidRDefault="00B60B42" w:rsidP="000569B4">
      <w:pPr>
        <w:pStyle w:val="Corpodetexto"/>
        <w:ind w:firstLine="432"/>
      </w:pPr>
    </w:p>
    <w:p w:rsidR="00C828C0" w:rsidRPr="00D27ADB" w:rsidRDefault="00C828C0" w:rsidP="00062577">
      <w:pPr>
        <w:pStyle w:val="Ttulo1"/>
        <w:rPr>
          <w:color w:val="auto"/>
        </w:rPr>
      </w:pPr>
      <w:bookmarkStart w:id="7" w:name="_Toc8845635"/>
      <w:r w:rsidRPr="00D27ADB">
        <w:rPr>
          <w:color w:val="auto"/>
        </w:rPr>
        <w:t>Hipótese</w:t>
      </w:r>
      <w:bookmarkEnd w:id="7"/>
    </w:p>
    <w:p w:rsidR="00062577" w:rsidRPr="00D27ADB" w:rsidRDefault="007B2B96" w:rsidP="000569B4">
      <w:pPr>
        <w:pStyle w:val="Corpodetexto"/>
        <w:ind w:firstLine="432"/>
      </w:pPr>
      <w:r w:rsidRPr="00D27ADB">
        <w:t>A partir da criação desse sistema, espera-se que o</w:t>
      </w:r>
      <w:r w:rsidR="000569B4" w:rsidRPr="00D27ADB">
        <w:t xml:space="preserve"> programa </w:t>
      </w:r>
      <w:r w:rsidRPr="00D27ADB">
        <w:t>facilite</w:t>
      </w:r>
      <w:r w:rsidR="000569B4" w:rsidRPr="00D27ADB">
        <w:t xml:space="preserve"> a gestão do Trabalho de Conclusão de Curso e, consequentemente, seus desdobramentos como: avaliação e emissã</w:t>
      </w:r>
      <w:r w:rsidR="00F33A33" w:rsidRPr="00D27ADB">
        <w:t>o de relatórios e certificados. Dessa forma, otimiza</w:t>
      </w:r>
      <w:r w:rsidR="00AE5468" w:rsidRPr="00D27ADB">
        <w:t xml:space="preserve">ndo o trabalho dos avaliadores e atendendo suas especificidades no processo de correção. </w:t>
      </w:r>
    </w:p>
    <w:p w:rsidR="00B60B42" w:rsidRPr="00D27ADB" w:rsidRDefault="00B60B42" w:rsidP="000569B4">
      <w:pPr>
        <w:pStyle w:val="Corpodetexto"/>
        <w:ind w:firstLine="432"/>
      </w:pPr>
    </w:p>
    <w:p w:rsidR="00C828C0" w:rsidRPr="00D27ADB" w:rsidRDefault="00F84359" w:rsidP="00062577">
      <w:pPr>
        <w:pStyle w:val="Ttulo1"/>
        <w:rPr>
          <w:color w:val="auto"/>
        </w:rPr>
      </w:pPr>
      <w:bookmarkStart w:id="8" w:name="_Toc8845636"/>
      <w:r w:rsidRPr="00D27ADB">
        <w:rPr>
          <w:color w:val="auto"/>
        </w:rPr>
        <w:t>Objetivo Geral</w:t>
      </w:r>
      <w:bookmarkEnd w:id="8"/>
    </w:p>
    <w:p w:rsidR="00062577" w:rsidRPr="00D27ADB" w:rsidRDefault="009D5A51" w:rsidP="000569B4">
      <w:pPr>
        <w:pStyle w:val="Corpodetexto"/>
        <w:ind w:firstLine="432"/>
      </w:pPr>
      <w:r w:rsidRPr="00D27ADB">
        <w:t>D</w:t>
      </w:r>
      <w:r w:rsidR="000569B4" w:rsidRPr="00D27ADB">
        <w:t>esenvolver um programa capaz de facilitar a gestão e avaliação do</w:t>
      </w:r>
      <w:r w:rsidR="002641AA" w:rsidRPr="00D27ADB">
        <w:t>s</w:t>
      </w:r>
      <w:r w:rsidR="000569B4" w:rsidRPr="00D27ADB">
        <w:t xml:space="preserve"> Trabalho</w:t>
      </w:r>
      <w:r w:rsidR="002641AA" w:rsidRPr="00D27ADB">
        <w:t xml:space="preserve">s </w:t>
      </w:r>
      <w:r w:rsidR="000569B4" w:rsidRPr="00D27ADB">
        <w:t>de Conclusão de Curso</w:t>
      </w:r>
      <w:r w:rsidR="002641AA" w:rsidRPr="00D27ADB">
        <w:t xml:space="preserve"> nos eventos de banca de avaliação</w:t>
      </w:r>
      <w:r w:rsidR="002724BC" w:rsidRPr="00D27ADB">
        <w:t>, auxiliando, de forma eficiente, os membros da banca.</w:t>
      </w:r>
    </w:p>
    <w:p w:rsidR="00B60B42" w:rsidRPr="00D27ADB" w:rsidRDefault="00B60B42" w:rsidP="000569B4">
      <w:pPr>
        <w:pStyle w:val="Corpodetexto"/>
        <w:ind w:firstLine="432"/>
      </w:pPr>
    </w:p>
    <w:p w:rsidR="00622FF2" w:rsidRPr="00D27ADB" w:rsidRDefault="00C828C0" w:rsidP="00622FF2">
      <w:pPr>
        <w:pStyle w:val="Ttulo1"/>
        <w:rPr>
          <w:color w:val="auto"/>
        </w:rPr>
      </w:pPr>
      <w:bookmarkStart w:id="9" w:name="_Toc8845637"/>
      <w:r w:rsidRPr="00D27ADB">
        <w:rPr>
          <w:color w:val="auto"/>
        </w:rPr>
        <w:t>O</w:t>
      </w:r>
      <w:r w:rsidR="00F84359" w:rsidRPr="00D27ADB">
        <w:rPr>
          <w:color w:val="auto"/>
        </w:rPr>
        <w:t xml:space="preserve">bjetivos </w:t>
      </w:r>
      <w:r w:rsidR="002625D0" w:rsidRPr="00D27ADB">
        <w:rPr>
          <w:color w:val="auto"/>
        </w:rPr>
        <w:t>E</w:t>
      </w:r>
      <w:r w:rsidR="00F84359" w:rsidRPr="00D27ADB">
        <w:rPr>
          <w:color w:val="auto"/>
        </w:rPr>
        <w:t>specíficos</w:t>
      </w:r>
      <w:bookmarkEnd w:id="9"/>
    </w:p>
    <w:p w:rsidR="00DD07FE" w:rsidRPr="00D27ADB" w:rsidRDefault="00622FF2" w:rsidP="00DD07FE">
      <w:pPr>
        <w:pStyle w:val="Corpodetexto"/>
        <w:numPr>
          <w:ilvl w:val="0"/>
          <w:numId w:val="25"/>
        </w:numPr>
      </w:pPr>
      <w:r w:rsidRPr="00D27ADB">
        <w:t>Implementar o controle de dados dos alunos (cadastro de matrícula, nome, turma, curso</w:t>
      </w:r>
      <w:r w:rsidR="00E95113" w:rsidRPr="00D27ADB">
        <w:t>, trabalho</w:t>
      </w:r>
      <w:r w:rsidRPr="00D27ADB">
        <w:t>);</w:t>
      </w:r>
    </w:p>
    <w:p w:rsidR="00587B21" w:rsidRPr="00D27ADB" w:rsidRDefault="00587B21" w:rsidP="00DD07FE">
      <w:pPr>
        <w:pStyle w:val="Corpodetexto"/>
        <w:numPr>
          <w:ilvl w:val="0"/>
          <w:numId w:val="25"/>
        </w:numPr>
      </w:pPr>
      <w:r w:rsidRPr="00D27ADB">
        <w:t>Gerar certificados de participação (para os avaliadores</w:t>
      </w:r>
      <w:r w:rsidR="00E95113" w:rsidRPr="00D27ADB">
        <w:t xml:space="preserve">, </w:t>
      </w:r>
      <w:r w:rsidRPr="00D27ADB">
        <w:t>orientadores</w:t>
      </w:r>
      <w:r w:rsidR="00E95113" w:rsidRPr="00D27ADB">
        <w:t xml:space="preserve"> e alunos</w:t>
      </w:r>
      <w:r w:rsidRPr="00D27ADB">
        <w:t>);</w:t>
      </w:r>
    </w:p>
    <w:p w:rsidR="00DD07FE" w:rsidRPr="00D27ADB" w:rsidRDefault="00622FF2" w:rsidP="00062577">
      <w:pPr>
        <w:pStyle w:val="Corpodetexto"/>
        <w:numPr>
          <w:ilvl w:val="0"/>
          <w:numId w:val="25"/>
        </w:numPr>
      </w:pPr>
      <w:r w:rsidRPr="00D27ADB">
        <w:t>Facilitar o trabalho da Banca de Avaliação;</w:t>
      </w:r>
    </w:p>
    <w:p w:rsidR="00622FF2" w:rsidRPr="00D27ADB" w:rsidRDefault="00622FF2" w:rsidP="00B60B42">
      <w:pPr>
        <w:pStyle w:val="Corpodetexto"/>
        <w:ind w:left="720"/>
      </w:pPr>
    </w:p>
    <w:p w:rsidR="00062577" w:rsidRPr="00D27ADB" w:rsidRDefault="00062577" w:rsidP="00062577">
      <w:pPr>
        <w:pStyle w:val="Ttulo1"/>
        <w:rPr>
          <w:color w:val="auto"/>
        </w:rPr>
      </w:pPr>
      <w:bookmarkStart w:id="10" w:name="_Toc8845638"/>
      <w:r w:rsidRPr="00D27ADB">
        <w:rPr>
          <w:color w:val="auto"/>
        </w:rPr>
        <w:t xml:space="preserve">Processos da </w:t>
      </w:r>
      <w:r w:rsidR="00283DFE" w:rsidRPr="00D27ADB">
        <w:rPr>
          <w:color w:val="auto"/>
        </w:rPr>
        <w:t>E</w:t>
      </w:r>
      <w:r w:rsidRPr="00D27ADB">
        <w:rPr>
          <w:color w:val="auto"/>
        </w:rPr>
        <w:t>mpresa</w:t>
      </w:r>
      <w:bookmarkEnd w:id="10"/>
    </w:p>
    <w:p w:rsidR="00C94DCB" w:rsidRPr="00D27ADB" w:rsidRDefault="00C94DCB" w:rsidP="00BD16BE">
      <w:pPr>
        <w:pStyle w:val="Corpodetexto"/>
        <w:ind w:firstLine="432"/>
      </w:pPr>
      <w:r w:rsidRPr="00D27ADB">
        <w:t xml:space="preserve">O atual processo de avaliação do TCC se dá por meio do seguinte passo a passo: </w:t>
      </w:r>
      <w:r w:rsidR="00587B21" w:rsidRPr="00D27ADB">
        <w:t xml:space="preserve">cada turma possui uma data, previamente agendada, para a realização da banca. Cada avaliador identifica e dá nota para os quesitos previamente informados, e cada aluno recebe a média entre as notas de cada corretor. Os membros da banca recebem uma declaração de participação que possui data, título do projeto e componentes da equipe.  </w:t>
      </w:r>
    </w:p>
    <w:p w:rsidR="005D33BF" w:rsidRPr="00D27ADB" w:rsidRDefault="005D33BF" w:rsidP="00587B21">
      <w:pPr>
        <w:pStyle w:val="Corpodetexto"/>
      </w:pPr>
    </w:p>
    <w:tbl>
      <w:tblPr>
        <w:tblStyle w:val="Tabelacomgrade"/>
        <w:tblW w:w="11340" w:type="dxa"/>
        <w:tblInd w:w="-1157" w:type="dxa"/>
        <w:tblLook w:val="04A0" w:firstRow="1" w:lastRow="0" w:firstColumn="1" w:lastColumn="0" w:noHBand="0" w:noVBand="1"/>
      </w:tblPr>
      <w:tblGrid>
        <w:gridCol w:w="2835"/>
        <w:gridCol w:w="2835"/>
        <w:gridCol w:w="2835"/>
        <w:gridCol w:w="2835"/>
      </w:tblGrid>
      <w:tr w:rsidR="00D27ADB" w:rsidRPr="00D27ADB" w:rsidTr="00811349">
        <w:tc>
          <w:tcPr>
            <w:tcW w:w="2835" w:type="dxa"/>
          </w:tcPr>
          <w:p w:rsidR="00811349" w:rsidRPr="00D27ADB" w:rsidRDefault="00811349" w:rsidP="00587B21">
            <w:pPr>
              <w:pStyle w:val="Corpodetexto"/>
            </w:pPr>
          </w:p>
          <w:p w:rsidR="00811349" w:rsidRPr="00D27ADB" w:rsidRDefault="00811349" w:rsidP="00811349">
            <w:pPr>
              <w:pStyle w:val="Corpodetexto"/>
              <w:jc w:val="center"/>
              <w:rPr>
                <w:sz w:val="28"/>
                <w:szCs w:val="28"/>
              </w:rPr>
            </w:pPr>
            <w:r w:rsidRPr="00D27ADB">
              <w:rPr>
                <w:sz w:val="28"/>
                <w:szCs w:val="28"/>
              </w:rPr>
              <w:t>SECRETARIA</w:t>
            </w:r>
          </w:p>
          <w:p w:rsidR="00811349" w:rsidRPr="00D27ADB" w:rsidRDefault="00811349" w:rsidP="00587B21">
            <w:pPr>
              <w:pStyle w:val="Corpodetexto"/>
            </w:pPr>
          </w:p>
        </w:tc>
        <w:tc>
          <w:tcPr>
            <w:tcW w:w="2835" w:type="dxa"/>
          </w:tcPr>
          <w:p w:rsidR="00811349" w:rsidRPr="00D27ADB" w:rsidRDefault="00811349" w:rsidP="00587B21">
            <w:pPr>
              <w:pStyle w:val="Corpodetexto"/>
            </w:pPr>
          </w:p>
          <w:p w:rsidR="00811349" w:rsidRPr="00D27ADB" w:rsidRDefault="00811349" w:rsidP="00811349">
            <w:pPr>
              <w:pStyle w:val="Corpodetexto"/>
              <w:jc w:val="center"/>
              <w:rPr>
                <w:sz w:val="28"/>
                <w:szCs w:val="28"/>
              </w:rPr>
            </w:pPr>
            <w:r w:rsidRPr="00D27ADB">
              <w:rPr>
                <w:sz w:val="28"/>
                <w:szCs w:val="28"/>
              </w:rPr>
              <w:t>PROFESSOR</w:t>
            </w:r>
          </w:p>
        </w:tc>
        <w:tc>
          <w:tcPr>
            <w:tcW w:w="2835" w:type="dxa"/>
          </w:tcPr>
          <w:p w:rsidR="00811349" w:rsidRPr="00D27ADB" w:rsidRDefault="00811349" w:rsidP="00587B21">
            <w:pPr>
              <w:pStyle w:val="Corpodetexto"/>
            </w:pPr>
          </w:p>
          <w:p w:rsidR="00811349" w:rsidRPr="00D27ADB" w:rsidRDefault="00811349" w:rsidP="00811349">
            <w:pPr>
              <w:pStyle w:val="Corpodetexto"/>
              <w:jc w:val="center"/>
              <w:rPr>
                <w:sz w:val="28"/>
                <w:szCs w:val="28"/>
              </w:rPr>
            </w:pPr>
            <w:r w:rsidRPr="00D27ADB">
              <w:rPr>
                <w:sz w:val="28"/>
                <w:szCs w:val="28"/>
              </w:rPr>
              <w:t>ALUNO</w:t>
            </w:r>
          </w:p>
        </w:tc>
        <w:tc>
          <w:tcPr>
            <w:tcW w:w="2835" w:type="dxa"/>
          </w:tcPr>
          <w:p w:rsidR="00811349" w:rsidRPr="00D27ADB" w:rsidRDefault="00811349" w:rsidP="00587B21">
            <w:pPr>
              <w:pStyle w:val="Corpodetexto"/>
            </w:pPr>
          </w:p>
          <w:p w:rsidR="00811349" w:rsidRPr="00D27ADB" w:rsidRDefault="00811349" w:rsidP="00811349">
            <w:pPr>
              <w:pStyle w:val="Corpodetexto"/>
              <w:jc w:val="center"/>
              <w:rPr>
                <w:sz w:val="28"/>
                <w:szCs w:val="28"/>
              </w:rPr>
            </w:pPr>
            <w:r w:rsidRPr="00D27ADB">
              <w:rPr>
                <w:sz w:val="28"/>
                <w:szCs w:val="28"/>
              </w:rPr>
              <w:t>AVALIADOR</w:t>
            </w:r>
          </w:p>
        </w:tc>
      </w:tr>
      <w:tr w:rsidR="00D27ADB" w:rsidRPr="00D27ADB" w:rsidTr="00811349">
        <w:trPr>
          <w:trHeight w:val="11003"/>
        </w:trPr>
        <w:tc>
          <w:tcPr>
            <w:tcW w:w="2835" w:type="dxa"/>
          </w:tcPr>
          <w:p w:rsidR="00811349" w:rsidRPr="00D27ADB" w:rsidRDefault="00F21048" w:rsidP="00587B21">
            <w:pPr>
              <w:pStyle w:val="Corpodetexto"/>
            </w:pPr>
            <w:r w:rsidRPr="00D27ADB">
              <w:rPr>
                <w:noProof/>
              </w:rPr>
              <mc:AlternateContent>
                <mc:Choice Requires="wpg">
                  <w:drawing>
                    <wp:anchor distT="0" distB="0" distL="114300" distR="114300" simplePos="0" relativeHeight="251855360" behindDoc="0" locked="0" layoutInCell="1" allowOverlap="1" wp14:anchorId="700D33B2" wp14:editId="4585221C">
                      <wp:simplePos x="0" y="0"/>
                      <wp:positionH relativeFrom="column">
                        <wp:posOffset>864235</wp:posOffset>
                      </wp:positionH>
                      <wp:positionV relativeFrom="paragraph">
                        <wp:posOffset>5075555</wp:posOffset>
                      </wp:positionV>
                      <wp:extent cx="5972175" cy="1447800"/>
                      <wp:effectExtent l="0" t="19050" r="28575" b="19050"/>
                      <wp:wrapNone/>
                      <wp:docPr id="215" name="Agrupar 215"/>
                      <wp:cNvGraphicFramePr/>
                      <a:graphic xmlns:a="http://schemas.openxmlformats.org/drawingml/2006/main">
                        <a:graphicData uri="http://schemas.microsoft.com/office/word/2010/wordprocessingGroup">
                          <wpg:wgp>
                            <wpg:cNvGrpSpPr/>
                            <wpg:grpSpPr>
                              <a:xfrm>
                                <a:off x="0" y="0"/>
                                <a:ext cx="5972175" cy="1447800"/>
                                <a:chOff x="0" y="0"/>
                                <a:chExt cx="5972175" cy="1447800"/>
                              </a:xfrm>
                            </wpg:grpSpPr>
                            <wps:wsp>
                              <wps:cNvPr id="40" name="Conector de Seta Reta 40"/>
                              <wps:cNvCnPr/>
                              <wps:spPr>
                                <a:xfrm flipV="1">
                                  <a:off x="0" y="123825"/>
                                  <a:ext cx="1076325" cy="24130"/>
                                </a:xfrm>
                                <a:prstGeom prst="straightConnector1">
                                  <a:avLst/>
                                </a:prstGeom>
                                <a:ln w="19050">
                                  <a:solidFill>
                                    <a:schemeClr val="tx1"/>
                                  </a:solidFill>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1" name="Retângulo 21"/>
                              <wps:cNvSpPr/>
                              <wps:spPr>
                                <a:xfrm>
                                  <a:off x="4743450" y="0"/>
                                  <a:ext cx="1228725" cy="74739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aixa de Texto 2"/>
                              <wps:cNvSpPr txBox="1">
                                <a:spLocks noChangeArrowheads="1"/>
                              </wps:cNvSpPr>
                              <wps:spPr bwMode="auto">
                                <a:xfrm>
                                  <a:off x="4800600" y="47625"/>
                                  <a:ext cx="1104900" cy="685800"/>
                                </a:xfrm>
                                <a:prstGeom prst="rect">
                                  <a:avLst/>
                                </a:prstGeom>
                                <a:solidFill>
                                  <a:srgbClr val="FFFFFF"/>
                                </a:solidFill>
                                <a:ln w="9525">
                                  <a:noFill/>
                                  <a:miter lim="800000"/>
                                  <a:headEnd/>
                                  <a:tailEnd/>
                                </a:ln>
                              </wps:spPr>
                              <wps:txbx>
                                <w:txbxContent>
                                  <w:p w:rsidR="00982DA2" w:rsidRPr="008D789B" w:rsidRDefault="00982DA2" w:rsidP="006B2687">
                                    <w:pPr>
                                      <w:jc w:val="center"/>
                                      <w:rPr>
                                        <w:rFonts w:cs="Arial"/>
                                        <w:b/>
                                        <w:bCs/>
                                        <w:sz w:val="20"/>
                                        <w:szCs w:val="20"/>
                                      </w:rPr>
                                    </w:pPr>
                                    <w:r>
                                      <w:rPr>
                                        <w:rFonts w:cs="Arial"/>
                                        <w:b/>
                                        <w:bCs/>
                                        <w:sz w:val="20"/>
                                        <w:szCs w:val="20"/>
                                      </w:rPr>
                                      <w:t>Recebe a declaração de participação</w:t>
                                    </w:r>
                                  </w:p>
                                </w:txbxContent>
                              </wps:txbx>
                              <wps:bodyPr rot="0" vert="horz" wrap="square" lIns="91440" tIns="45720" rIns="91440" bIns="45720" anchor="t" anchorCtr="0">
                                <a:noAutofit/>
                              </wps:bodyPr>
                            </wps:wsp>
                            <wps:wsp>
                              <wps:cNvPr id="27" name="Elipse 27"/>
                              <wps:cNvSpPr/>
                              <wps:spPr>
                                <a:xfrm>
                                  <a:off x="5267325" y="1133475"/>
                                  <a:ext cx="257175" cy="2476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ipse 29"/>
                              <wps:cNvSpPr/>
                              <wps:spPr>
                                <a:xfrm>
                                  <a:off x="5191125" y="1066800"/>
                                  <a:ext cx="400050" cy="381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onector de Seta Reta 41"/>
                              <wps:cNvCnPr/>
                              <wps:spPr>
                                <a:xfrm>
                                  <a:off x="2305050" y="257175"/>
                                  <a:ext cx="2428875" cy="45085"/>
                                </a:xfrm>
                                <a:prstGeom prst="straightConnector1">
                                  <a:avLst/>
                                </a:prstGeom>
                                <a:ln w="1905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42" name="Conector de Seta Reta 42"/>
                              <wps:cNvCnPr/>
                              <wps:spPr>
                                <a:xfrm>
                                  <a:off x="5391150" y="742950"/>
                                  <a:ext cx="9525" cy="319405"/>
                                </a:xfrm>
                                <a:prstGeom prst="straightConnector1">
                                  <a:avLst/>
                                </a:prstGeom>
                                <a:ln w="1905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700D33B2" id="Agrupar 215" o:spid="_x0000_s1026" style="position:absolute;left:0;text-align:left;margin-left:68.05pt;margin-top:399.65pt;width:470.25pt;height:114pt;z-index:251855360" coordsize="5972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">
                      <v:shapetype id="_x0000_t32" coordsize="21600,21600" o:spt="32" o:oned="t" path="m,l21600,21600e" filled="f">
                        <v:path arrowok="t" fillok="f" o:connecttype="none"/>
                        <o:lock v:ext="edit" shapetype="t"/>
                      </v:shapetype>
                      <v:shape id="Conector de Seta Reta 40" o:spid="_x0000_s1027" type="#_x0000_t32" style="position:absolute;top:1238;width:10763;height:2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5TcEAAADbAAAADwAAAGRycy9kb3ducmV2LnhtbERPy2rCQBTdC/7DcAvd6aRNUUkdxQpC&#10;Fu3CKLi9zdwmoZk7cWby6N93FoUuD+e93U+mFQM531hW8LRMQBCXVjdcKbheTosNCB+QNbaWScEP&#10;edjv5rMtZtqOfKahCJWIIewzVFCH0GVS+rImg35pO+LIfVlnMEToKqkdjjHctPI5SVbSYMOxocaO&#10;jjWV30VvFHy83eSnHe9jnt7pYtJ31zflWqnHh+nwCiLQFP7Ff+5cK3iJ6+OX+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zlNwQAAANsAAAAPAAAAAAAAAAAAAAAA&#10;AKECAABkcnMvZG93bnJldi54bWxQSwUGAAAAAAQABAD5AAAAjwMAAAAA&#10;" strokecolor="black [3213]" strokeweight="1.5pt">
                        <v:stroke endarrow="open" joinstyle="miter"/>
                      </v:shape>
                      <v:rect id="Retângulo 21" o:spid="_x0000_s1028" style="position:absolute;left:47434;width:12287;height:7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o1sQA&#10;AADbAAAADwAAAGRycy9kb3ducmV2LnhtbESPQYvCMBSE7wv+h/AEL6KpPbhSjSKCIh4WtILXZ/K2&#10;Ldu8lCZq3V+/WRA8DjPzDbNYdbYWd2p95VjBZJyAINbOVFwoOOfb0QyED8gGa8ek4EkeVsvexwIz&#10;4x58pPspFCJC2GeooAyhyaT0uiSLfuwa4uh9u9ZiiLItpGnxEeG2lmmSTKXFiuNCiQ1tStI/p5tV&#10;8HW84HM/HV6r38/tNeRDfUh3WqlBv1vPQQTqwjv8au+NgnQC/1/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76NbEAAAA2wAAAA8AAAAAAAAAAAAAAAAAmAIAAGRycy9k&#10;b3ducmV2LnhtbFBLBQYAAAAABAAEAPUAAACJAwAAAAA=&#10;" fillcolor="white [3212]" strokecolor="black [3213]" strokeweight="2.25pt"/>
                      <v:shapetype id="_x0000_t202" coordsize="21600,21600" o:spt="202" path="m,l,21600r21600,l21600,xe">
                        <v:stroke joinstyle="miter"/>
                        <v:path gradientshapeok="t" o:connecttype="rect"/>
                      </v:shapetype>
                      <v:shape id="Caixa de Texto 2" o:spid="_x0000_s1029" type="#_x0000_t202" style="position:absolute;left:48006;top:476;width:11049;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982DA2" w:rsidRPr="008D789B" w:rsidRDefault="00982DA2" w:rsidP="006B2687">
                              <w:pPr>
                                <w:jc w:val="center"/>
                                <w:rPr>
                                  <w:rFonts w:cs="Arial"/>
                                  <w:b/>
                                  <w:bCs/>
                                  <w:sz w:val="20"/>
                                  <w:szCs w:val="20"/>
                                </w:rPr>
                              </w:pPr>
                              <w:r>
                                <w:rPr>
                                  <w:rFonts w:cs="Arial"/>
                                  <w:b/>
                                  <w:bCs/>
                                  <w:sz w:val="20"/>
                                  <w:szCs w:val="20"/>
                                </w:rPr>
                                <w:t>Recebe a declaração de participação</w:t>
                              </w:r>
                            </w:p>
                          </w:txbxContent>
                        </v:textbox>
                      </v:shape>
                      <v:oval id="Elipse 27" o:spid="_x0000_s1030" style="position:absolute;left:52673;top:11334;width:257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2YMUA&#10;AADbAAAADwAAAGRycy9kb3ducmV2LnhtbESPQWvCQBSE70L/w/IK3uqm0lpJXSUKLZ6UpkXo7ZF9&#10;ZkOzb2N2jcm/d4WCx2FmvmEWq97WoqPWV44VPE8SEMSF0xWXCn6+P57mIHxA1lg7JgUDeVgtH0YL&#10;TLW78Bd1eShFhLBPUYEJoUml9IUhi37iGuLoHV1rMUTZllK3eIlwW8tpksykxYrjgsGGNoaKv/xs&#10;FWxDdjKz/frzdygOO3p57bJhc1Rq/Nhn7yAC9eEe/m9vtYLpG9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bZgxQAAANsAAAAPAAAAAAAAAAAAAAAAAJgCAABkcnMv&#10;ZG93bnJldi54bWxQSwUGAAAAAAQABAD1AAAAigMAAAAA&#10;" fillcolor="black [3213]" strokecolor="black [3213]" strokeweight="1pt">
                        <v:stroke joinstyle="miter"/>
                      </v:oval>
                      <v:oval id="Elipse 29" o:spid="_x0000_s1031" style="position:absolute;left:51911;top:10668;width:4000;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gNcMA&#10;AADbAAAADwAAAGRycy9kb3ducmV2LnhtbESPQWvCQBSE7wX/w/IEb3XjClajq4il1dJejOL5mX0m&#10;wezbkN1q/PfdQqHHYeabYRarztbiRq2vHGsYDRMQxLkzFRcajoe35ykIH5AN1o5Jw4M8rJa9pwWm&#10;xt15T7csFCKWsE9RQxlCk0rp85Is+qFriKN3ca3FEGVbSNPiPZbbWqokmUiLFceFEhvalJRfs2+r&#10;QZ0zl59OL9vxx9fnhrtX9a6OSutBv1vPQQTqwn/4j96ZyM3g90v8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BgNcMAAADbAAAADwAAAAAAAAAAAAAAAACYAgAAZHJzL2Rv&#10;d25yZXYueG1sUEsFBgAAAAAEAAQA9QAAAIgDAAAAAA==&#10;" filled="f" strokecolor="black [3213]" strokeweight="1.5pt">
                        <v:stroke joinstyle="miter"/>
                      </v:oval>
                      <v:shape id="Conector de Seta Reta 41" o:spid="_x0000_s1032" type="#_x0000_t32" style="position:absolute;left:23050;top:2571;width:24289;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hGMQAAADbAAAADwAAAGRycy9kb3ducmV2LnhtbESPQWvCQBSE7wX/w/IEb3VjkaLRVYK0&#10;oAhSNRdvz+wzCWbfptnVpP76bqHgcZiZb5j5sjOVuFPjSssKRsMIBHFmdcm5gvT4+ToB4Tyyxsoy&#10;KfghB8tF72WOsbYt7+l+8LkIEHYxKii8r2MpXVaQQTe0NXHwLrYx6INscqkbbAPcVPItit6lwZLD&#10;QoE1rQrKroebUdBuHvVp8j3dueT69ZGcEdNtikoN+l0yA+Gp88/wf3utFYx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EYxAAAANsAAAAPAAAAAAAAAAAA&#10;AAAAAKECAABkcnMvZG93bnJldi54bWxQSwUGAAAAAAQABAD5AAAAkgMAAAAA&#10;" strokecolor="black [3200]" strokeweight="1.5pt">
                        <v:stroke endarrow="open" joinstyle="miter"/>
                      </v:shape>
                      <v:shape id="Conector de Seta Reta 42" o:spid="_x0000_s1033" type="#_x0000_t32" style="position:absolute;left:53911;top:7429;width:95;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P/b8QAAADbAAAADwAAAGRycy9kb3ducmV2LnhtbESPQWvCQBSE74L/YXlCb7pRpGh0lSAW&#10;LAWpmou3Z/aZBLNv0+zWpP76bqHgcZiZb5jlujOVuFPjSssKxqMIBHFmdcm5gvT0NpyBcB5ZY2WZ&#10;FPyQg/Wq31tirG3LB7offS4ChF2MCgrv61hKlxVk0I1sTRy8q20M+iCbXOoG2wA3lZxE0as0WHJY&#10;KLCmTUHZ7fhtFLTvj/o8+5rvXXL73CYXxPQjRaVeBl2yAOGp88/wf3unFUwn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U/9vxAAAANsAAAAPAAAAAAAAAAAA&#10;AAAAAKECAABkcnMvZG93bnJldi54bWxQSwUGAAAAAAQABAD5AAAAkgMAAAAA&#10;" strokecolor="black [3200]" strokeweight="1.5pt">
                        <v:stroke endarrow="open" joinstyle="miter"/>
                      </v:shape>
                    </v:group>
                  </w:pict>
                </mc:Fallback>
              </mc:AlternateContent>
            </w:r>
            <w:r w:rsidR="006B2687" w:rsidRPr="00D27ADB">
              <w:rPr>
                <w:noProof/>
              </w:rPr>
              <mc:AlternateContent>
                <mc:Choice Requires="wpg">
                  <w:drawing>
                    <wp:anchor distT="0" distB="0" distL="114300" distR="114300" simplePos="0" relativeHeight="251460096" behindDoc="0" locked="0" layoutInCell="1" allowOverlap="1" wp14:anchorId="1F7A5C1F" wp14:editId="342CE3D5">
                      <wp:simplePos x="0" y="0"/>
                      <wp:positionH relativeFrom="column">
                        <wp:posOffset>210323</wp:posOffset>
                      </wp:positionH>
                      <wp:positionV relativeFrom="paragraph">
                        <wp:posOffset>2871</wp:posOffset>
                      </wp:positionV>
                      <wp:extent cx="6705600" cy="5581650"/>
                      <wp:effectExtent l="19050" t="0" r="19050" b="19050"/>
                      <wp:wrapNone/>
                      <wp:docPr id="59" name="Agrupar 59"/>
                      <wp:cNvGraphicFramePr/>
                      <a:graphic xmlns:a="http://schemas.openxmlformats.org/drawingml/2006/main">
                        <a:graphicData uri="http://schemas.microsoft.com/office/word/2010/wordprocessingGroup">
                          <wpg:wgp>
                            <wpg:cNvGrpSpPr/>
                            <wpg:grpSpPr>
                              <a:xfrm>
                                <a:off x="0" y="0"/>
                                <a:ext cx="6705600" cy="5581650"/>
                                <a:chOff x="0" y="0"/>
                                <a:chExt cx="6705600" cy="5581650"/>
                              </a:xfrm>
                            </wpg:grpSpPr>
                            <wps:wsp>
                              <wps:cNvPr id="60" name="Elipse 60"/>
                              <wps:cNvSpPr/>
                              <wps:spPr>
                                <a:xfrm>
                                  <a:off x="2333625" y="0"/>
                                  <a:ext cx="257175" cy="24765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onector de Seta Reta 61"/>
                              <wps:cNvCnPr/>
                              <wps:spPr>
                                <a:xfrm>
                                  <a:off x="2466975" y="57150"/>
                                  <a:ext cx="0" cy="476222"/>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2" name="Retângulo 62"/>
                              <wps:cNvSpPr/>
                              <wps:spPr>
                                <a:xfrm>
                                  <a:off x="1685925" y="533400"/>
                                  <a:ext cx="1504950" cy="75247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ixa de Texto 2"/>
                              <wps:cNvSpPr txBox="1">
                                <a:spLocks noChangeArrowheads="1"/>
                              </wps:cNvSpPr>
                              <wps:spPr bwMode="auto">
                                <a:xfrm>
                                  <a:off x="1762125" y="571500"/>
                                  <a:ext cx="1381125" cy="704850"/>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sidRPr="008D789B">
                                      <w:rPr>
                                        <w:rFonts w:cs="Arial"/>
                                        <w:b/>
                                        <w:bCs/>
                                        <w:sz w:val="20"/>
                                        <w:szCs w:val="20"/>
                                      </w:rPr>
                                      <w:t>Fornece formulário com quesitos a serem avaliados</w:t>
                                    </w:r>
                                  </w:p>
                                </w:txbxContent>
                              </wps:txbx>
                              <wps:bodyPr rot="0" vert="horz" wrap="square" lIns="91440" tIns="45720" rIns="91440" bIns="45720" anchor="t" anchorCtr="0">
                                <a:noAutofit/>
                              </wps:bodyPr>
                            </wps:wsp>
                            <wps:wsp>
                              <wps:cNvPr id="192" name="Retângulo 192"/>
                              <wps:cNvSpPr/>
                              <wps:spPr>
                                <a:xfrm>
                                  <a:off x="3467100" y="514350"/>
                                  <a:ext cx="1562100" cy="8096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Caixa de Texto 2"/>
                              <wps:cNvSpPr txBox="1">
                                <a:spLocks noChangeArrowheads="1"/>
                              </wps:cNvSpPr>
                              <wps:spPr bwMode="auto">
                                <a:xfrm>
                                  <a:off x="3562350" y="571500"/>
                                  <a:ext cx="1419225" cy="723900"/>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sidRPr="008D789B">
                                      <w:rPr>
                                        <w:rFonts w:cs="Arial"/>
                                        <w:b/>
                                        <w:bCs/>
                                        <w:sz w:val="20"/>
                                        <w:szCs w:val="20"/>
                                      </w:rPr>
                                      <w:t>Apresenta o projeto tendo como base os pré-requisitos necessários</w:t>
                                    </w:r>
                                  </w:p>
                                </w:txbxContent>
                              </wps:txbx>
                              <wps:bodyPr rot="0" vert="horz" wrap="square" lIns="91440" tIns="45720" rIns="91440" bIns="45720" anchor="t" anchorCtr="0">
                                <a:noAutofit/>
                              </wps:bodyPr>
                            </wps:wsp>
                            <wps:wsp>
                              <wps:cNvPr id="194" name="Retângulo 194"/>
                              <wps:cNvSpPr/>
                              <wps:spPr>
                                <a:xfrm>
                                  <a:off x="5476875" y="1333500"/>
                                  <a:ext cx="1123950" cy="64770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aixa de Texto 2"/>
                              <wps:cNvSpPr txBox="1">
                                <a:spLocks noChangeArrowheads="1"/>
                              </wps:cNvSpPr>
                              <wps:spPr bwMode="auto">
                                <a:xfrm>
                                  <a:off x="5543550" y="1403550"/>
                                  <a:ext cx="1000125" cy="483123"/>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sidRPr="008D789B">
                                      <w:rPr>
                                        <w:rFonts w:cs="Arial"/>
                                        <w:b/>
                                        <w:bCs/>
                                        <w:sz w:val="20"/>
                                        <w:szCs w:val="20"/>
                                      </w:rPr>
                                      <w:t>Avalia cada competência</w:t>
                                    </w:r>
                                  </w:p>
                                </w:txbxContent>
                              </wps:txbx>
                              <wps:bodyPr rot="0" vert="horz" wrap="square" lIns="91440" tIns="45720" rIns="91440" bIns="45720" anchor="t" anchorCtr="0">
                                <a:noAutofit/>
                              </wps:bodyPr>
                            </wps:wsp>
                            <wps:wsp>
                              <wps:cNvPr id="196" name="Retângulo 196"/>
                              <wps:cNvSpPr/>
                              <wps:spPr>
                                <a:xfrm>
                                  <a:off x="5476875" y="2305050"/>
                                  <a:ext cx="1228725" cy="74739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aixa de Texto 2"/>
                              <wps:cNvSpPr txBox="1">
                                <a:spLocks noChangeArrowheads="1"/>
                              </wps:cNvSpPr>
                              <wps:spPr bwMode="auto">
                                <a:xfrm>
                                  <a:off x="5543550" y="2332057"/>
                                  <a:ext cx="1104900" cy="699378"/>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sidRPr="008D789B">
                                      <w:rPr>
                                        <w:rFonts w:cs="Arial"/>
                                        <w:b/>
                                        <w:bCs/>
                                        <w:sz w:val="20"/>
                                        <w:szCs w:val="20"/>
                                      </w:rPr>
                                      <w:t>Registra notas para cada requisito</w:t>
                                    </w:r>
                                  </w:p>
                                </w:txbxContent>
                              </wps:txbx>
                              <wps:bodyPr rot="0" vert="horz" wrap="square" lIns="91440" tIns="45720" rIns="91440" bIns="45720" anchor="t" anchorCtr="0">
                                <a:noAutofit/>
                              </wps:bodyPr>
                            </wps:wsp>
                            <wps:wsp>
                              <wps:cNvPr id="198" name="Losango 198"/>
                              <wps:cNvSpPr/>
                              <wps:spPr>
                                <a:xfrm>
                                  <a:off x="5810250" y="3409950"/>
                                  <a:ext cx="581025" cy="581025"/>
                                </a:xfrm>
                                <a:prstGeom prst="diamon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tângulo 199"/>
                              <wps:cNvSpPr/>
                              <wps:spPr>
                                <a:xfrm>
                                  <a:off x="1800225" y="3190875"/>
                                  <a:ext cx="1228725" cy="74739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ixa de Texto 2"/>
                              <wps:cNvSpPr txBox="1">
                                <a:spLocks noChangeArrowheads="1"/>
                              </wps:cNvSpPr>
                              <wps:spPr bwMode="auto">
                                <a:xfrm>
                                  <a:off x="1860871" y="3207152"/>
                                  <a:ext cx="1104900" cy="693517"/>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Pr>
                                        <w:rFonts w:cs="Arial"/>
                                        <w:b/>
                                        <w:bCs/>
                                        <w:sz w:val="20"/>
                                        <w:szCs w:val="20"/>
                                      </w:rPr>
                                      <w:t>Solicita certificados de participação</w:t>
                                    </w:r>
                                  </w:p>
                                </w:txbxContent>
                              </wps:txbx>
                              <wps:bodyPr rot="0" vert="horz" wrap="square" lIns="91440" tIns="45720" rIns="91440" bIns="45720" anchor="t" anchorCtr="0">
                                <a:noAutofit/>
                              </wps:bodyPr>
                            </wps:wsp>
                            <wps:wsp>
                              <wps:cNvPr id="201" name="Retângulo 201"/>
                              <wps:cNvSpPr/>
                              <wps:spPr>
                                <a:xfrm>
                                  <a:off x="3619500" y="4086225"/>
                                  <a:ext cx="1228725" cy="74739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Caixa de Texto 2"/>
                              <wps:cNvSpPr txBox="1">
                                <a:spLocks noChangeArrowheads="1"/>
                              </wps:cNvSpPr>
                              <wps:spPr bwMode="auto">
                                <a:xfrm>
                                  <a:off x="3663026" y="4104776"/>
                                  <a:ext cx="1144568" cy="705694"/>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Pr>
                                        <w:rFonts w:cs="Arial"/>
                                        <w:b/>
                                        <w:bCs/>
                                        <w:sz w:val="20"/>
                                        <w:szCs w:val="20"/>
                                      </w:rPr>
                                      <w:t>Recebe a média das notas</w:t>
                                    </w:r>
                                  </w:p>
                                </w:txbxContent>
                              </wps:txbx>
                              <wps:bodyPr rot="0" vert="horz" wrap="square" lIns="91440" tIns="45720" rIns="91440" bIns="45720" anchor="t" anchorCtr="0">
                                <a:noAutofit/>
                              </wps:bodyPr>
                            </wps:wsp>
                            <wps:wsp>
                              <wps:cNvPr id="203" name="Retângulo 203"/>
                              <wps:cNvSpPr/>
                              <wps:spPr>
                                <a:xfrm>
                                  <a:off x="0" y="3190875"/>
                                  <a:ext cx="1228725" cy="74739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aixa de Texto 2"/>
                              <wps:cNvSpPr txBox="1">
                                <a:spLocks noChangeArrowheads="1"/>
                              </wps:cNvSpPr>
                              <wps:spPr bwMode="auto">
                                <a:xfrm>
                                  <a:off x="76200" y="3324225"/>
                                  <a:ext cx="1104900" cy="476250"/>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Pr>
                                        <w:rFonts w:cs="Arial"/>
                                        <w:b/>
                                        <w:bCs/>
                                        <w:sz w:val="20"/>
                                        <w:szCs w:val="20"/>
                                      </w:rPr>
                                      <w:t>Emite certificados</w:t>
                                    </w:r>
                                  </w:p>
                                </w:txbxContent>
                              </wps:txbx>
                              <wps:bodyPr rot="0" vert="horz" wrap="square" lIns="91440" tIns="45720" rIns="91440" bIns="45720" anchor="t" anchorCtr="0">
                                <a:noAutofit/>
                              </wps:bodyPr>
                            </wps:wsp>
                            <wps:wsp>
                              <wps:cNvPr id="205" name="Retângulo 205"/>
                              <wps:cNvSpPr/>
                              <wps:spPr>
                                <a:xfrm>
                                  <a:off x="1743075" y="4629150"/>
                                  <a:ext cx="1228725" cy="95250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aixa de Texto 2"/>
                              <wps:cNvSpPr txBox="1">
                                <a:spLocks noChangeArrowheads="1"/>
                              </wps:cNvSpPr>
                              <wps:spPr bwMode="auto">
                                <a:xfrm>
                                  <a:off x="1762125" y="4667250"/>
                                  <a:ext cx="1171575" cy="904875"/>
                                </a:xfrm>
                                <a:prstGeom prst="rect">
                                  <a:avLst/>
                                </a:prstGeom>
                                <a:solidFill>
                                  <a:srgbClr val="FFFFFF"/>
                                </a:solidFill>
                                <a:ln w="9525">
                                  <a:noFill/>
                                  <a:miter lim="800000"/>
                                  <a:headEnd/>
                                  <a:tailEnd/>
                                </a:ln>
                              </wps:spPr>
                              <wps:txbx>
                                <w:txbxContent>
                                  <w:p w:rsidR="00982DA2" w:rsidRPr="008D789B" w:rsidRDefault="00982DA2" w:rsidP="00811349">
                                    <w:pPr>
                                      <w:jc w:val="center"/>
                                      <w:rPr>
                                        <w:rFonts w:cs="Arial"/>
                                        <w:b/>
                                        <w:bCs/>
                                        <w:sz w:val="20"/>
                                        <w:szCs w:val="20"/>
                                      </w:rPr>
                                    </w:pPr>
                                    <w:r>
                                      <w:rPr>
                                        <w:rFonts w:cs="Arial"/>
                                        <w:b/>
                                        <w:bCs/>
                                        <w:sz w:val="20"/>
                                        <w:szCs w:val="20"/>
                                      </w:rPr>
                                      <w:t>Distribui para cada membro da Banca de Avaliação</w:t>
                                    </w:r>
                                  </w:p>
                                </w:txbxContent>
                              </wps:txbx>
                              <wps:bodyPr rot="0" vert="horz" wrap="square" lIns="91440" tIns="45720" rIns="91440" bIns="45720" anchor="t" anchorCtr="0">
                                <a:noAutofit/>
                              </wps:bodyPr>
                            </wps:wsp>
                            <wps:wsp>
                              <wps:cNvPr id="207" name="Conector: Angulado 207"/>
                              <wps:cNvCnPr/>
                              <wps:spPr>
                                <a:xfrm>
                                  <a:off x="3752850" y="1323975"/>
                                  <a:ext cx="1704975" cy="390525"/>
                                </a:xfrm>
                                <a:prstGeom prst="bentConnector3">
                                  <a:avLst>
                                    <a:gd name="adj1" fmla="val 30447"/>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08" name="Conector de Seta Reta 208"/>
                              <wps:cNvCnPr/>
                              <wps:spPr>
                                <a:xfrm>
                                  <a:off x="3209925" y="904875"/>
                                  <a:ext cx="276225" cy="0"/>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09" name="Conector de Seta Reta 209"/>
                              <wps:cNvCnPr/>
                              <wps:spPr>
                                <a:xfrm>
                                  <a:off x="6076950" y="1981200"/>
                                  <a:ext cx="9525" cy="342900"/>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0" name="Conector de Seta Reta 210"/>
                              <wps:cNvCnPr/>
                              <wps:spPr>
                                <a:xfrm>
                                  <a:off x="6105525" y="3048000"/>
                                  <a:ext cx="0" cy="338455"/>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1" name="Conector de Seta Reta 211"/>
                              <wps:cNvCnPr/>
                              <wps:spPr>
                                <a:xfrm flipH="1" flipV="1">
                                  <a:off x="3067050" y="3657600"/>
                                  <a:ext cx="2743200" cy="38100"/>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2" name="Conector de Seta Reta 212"/>
                              <wps:cNvCnPr/>
                              <wps:spPr>
                                <a:xfrm flipH="1">
                                  <a:off x="4876800" y="4524375"/>
                                  <a:ext cx="1247775" cy="9525"/>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3" name="Conector de Seta Reta 213"/>
                              <wps:cNvCnPr/>
                              <wps:spPr>
                                <a:xfrm flipH="1">
                                  <a:off x="1219200" y="3552825"/>
                                  <a:ext cx="581025" cy="0"/>
                                </a:xfrm>
                                <a:prstGeom prst="straightConnector1">
                                  <a:avLst/>
                                </a:prstGeom>
                                <a:ln w="1905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14" name="Conector reto 214"/>
                              <wps:cNvCnPr/>
                              <wps:spPr>
                                <a:xfrm>
                                  <a:off x="628650" y="3933825"/>
                                  <a:ext cx="19050" cy="130048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5="http://schemas.microsoft.com/office/word/2012/wordml">
                  <w:pict>
                    <v:group w14:anchorId="1F7A5C1F" id="Agrupar 59" o:spid="_x0000_s1034" style="position:absolute;left:0;text-align:left;margin-left:16.55pt;margin-top:.25pt;width:528pt;height:439.5pt;z-index:251460096;mso-height-relative:margin" coordsize="67056,55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">
                      <v:oval id="Elipse 60" o:spid="_x0000_s1035" style="position:absolute;left:23336;width:257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X1MEA&#10;AADbAAAADwAAAGRycy9kb3ducmV2LnhtbERPz2vCMBS+D/wfwhN2m6nDFalGqYLiaWMqgrdH82yK&#10;zUvXxNr+98thsOPH93u57m0tOmp95VjBdJKAIC6crrhUcD7t3uYgfEDWWDsmBQN5WK9GL0vMtHvy&#10;N3XHUIoYwj5DBSaEJpPSF4Ys+olriCN3c63FEGFbSt3iM4bbWr4nSSotVhwbDDa0NVTcjw+r4BDy&#10;H5N+bfbXobh80uyjy4ftTanXcZ8vQATqw7/4z33QCtK4Pn6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el9TBAAAA2wAAAA8AAAAAAAAAAAAAAAAAmAIAAGRycy9kb3du&#10;cmV2LnhtbFBLBQYAAAAABAAEAPUAAACGAwAAAAA=&#10;" fillcolor="black [3213]" strokecolor="black [3213]" strokeweight="1pt">
                        <v:stroke joinstyle="miter"/>
                      </v:oval>
                      <v:shape id="Conector de Seta Reta 61" o:spid="_x0000_s1036" type="#_x0000_t32" style="position:absolute;left:24669;top:571;width:0;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K7EsQAAADbAAAADwAAAGRycy9kb3ducmV2LnhtbESPQWvCQBSE7wX/w/KE3uomhYpEVxFB&#10;KQUrWgWPz+wzG8y+DdmtSf31riD0OMzMN8xk1tlKXKnxpWMF6SABQZw7XXKhYP+zfBuB8AFZY+WY&#10;FPyRh9m09zLBTLuWt3TdhUJECPsMFZgQ6kxKnxuy6AeuJo7e2TUWQ5RNIXWDbYTbSr4nyVBaLDku&#10;GKxpYSi/7H6tgkU4HT6+vlNcH1fnDY2SubmtW6Ve+918DCJQF/7Dz/anVjBM4fEl/gA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4rsSxAAAANsAAAAPAAAAAAAAAAAA&#10;AAAAAKECAABkcnMvZG93bnJldi54bWxQSwUGAAAAAAQABAD5AAAAkgMAAAAA&#10;" strokecolor="black [3213]" strokeweight="1.5pt">
                        <v:stroke endarrow="open" joinstyle="miter"/>
                      </v:shape>
                      <v:rect id="Retângulo 62" o:spid="_x0000_s1037" style="position:absolute;left:16859;top:5334;width:15049;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PYcQA&#10;AADbAAAADwAAAGRycy9kb3ducmV2LnhtbESPT4vCMBTE74LfITzBi2hqD1W6RhHBRTws+Ae8PpO3&#10;bbF5KU1W6376zYLgcZiZ3zCLVWdrcafWV44VTCcJCGLtTMWFgvNpO56D8AHZYO2YFDzJw2rZ7y0w&#10;N+7BB7ofQyEihH2OCsoQmlxKr0uy6CeuIY7et2sthijbQpoWHxFua5kmSSYtVhwXSmxoU5K+HX+s&#10;gq/DBZ+7bHStfmfbaziN9D791EoNB936A0SgLrzDr/bOKMhS+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z2HEAAAA2wAAAA8AAAAAAAAAAAAAAAAAmAIAAGRycy9k&#10;b3ducmV2LnhtbFBLBQYAAAAABAAEAPUAAACJAwAAAAA=&#10;" fillcolor="white [3212]" strokecolor="black [3213]" strokeweight="2.25pt"/>
                      <v:shape id="Caixa de Texto 2" o:spid="_x0000_s1038" type="#_x0000_t202" style="position:absolute;left:17621;top:5715;width:13811;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982DA2" w:rsidRPr="008D789B" w:rsidRDefault="00982DA2" w:rsidP="00811349">
                              <w:pPr>
                                <w:jc w:val="center"/>
                                <w:rPr>
                                  <w:rFonts w:cs="Arial"/>
                                  <w:b/>
                                  <w:bCs/>
                                  <w:sz w:val="20"/>
                                  <w:szCs w:val="20"/>
                                </w:rPr>
                              </w:pPr>
                              <w:r w:rsidRPr="008D789B">
                                <w:rPr>
                                  <w:rFonts w:cs="Arial"/>
                                  <w:b/>
                                  <w:bCs/>
                                  <w:sz w:val="20"/>
                                  <w:szCs w:val="20"/>
                                </w:rPr>
                                <w:t>Fornece formulário com quesitos a serem avaliados</w:t>
                              </w:r>
                            </w:p>
                          </w:txbxContent>
                        </v:textbox>
                      </v:shape>
                      <v:rect id="Retângulo 192" o:spid="_x0000_s1039" style="position:absolute;left:34671;top:5143;width:15621;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m2b8MA&#10;AADcAAAADwAAAGRycy9kb3ducmV2LnhtbERPS4vCMBC+C/6HMIIXWdPtwUfXKCIo4kHwAV7HZLYt&#10;20xKk9XqrzcLC97m43vObNHaStyo8aVjBZ/DBASxdqbkXMH5tP6YgPAB2WDlmBQ8yMNi3u3MMDPu&#10;zge6HUMuYgj7DBUUIdSZlF4XZNEPXU0cuW/XWAwRNrk0Dd5juK1kmiQjabHk2FBgTauC9M/x1yrY&#10;Hy742I4G1/I5Xl/DaaB36UYr1e+1yy8QgdrwFv+7tybOn6bw90y8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m2b8MAAADcAAAADwAAAAAAAAAAAAAAAACYAgAAZHJzL2Rv&#10;d25yZXYueG1sUEsFBgAAAAAEAAQA9QAAAIgDAAAAAA==&#10;" fillcolor="white [3212]" strokecolor="black [3213]" strokeweight="2.25pt"/>
                      <v:shape id="Caixa de Texto 2" o:spid="_x0000_s1040" type="#_x0000_t202" style="position:absolute;left:35623;top:5715;width:1419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982DA2" w:rsidRPr="008D789B" w:rsidRDefault="00982DA2" w:rsidP="00811349">
                              <w:pPr>
                                <w:jc w:val="center"/>
                                <w:rPr>
                                  <w:rFonts w:cs="Arial"/>
                                  <w:b/>
                                  <w:bCs/>
                                  <w:sz w:val="20"/>
                                  <w:szCs w:val="20"/>
                                </w:rPr>
                              </w:pPr>
                              <w:r w:rsidRPr="008D789B">
                                <w:rPr>
                                  <w:rFonts w:cs="Arial"/>
                                  <w:b/>
                                  <w:bCs/>
                                  <w:sz w:val="20"/>
                                  <w:szCs w:val="20"/>
                                </w:rPr>
                                <w:t>Apresenta o projeto tendo como base os pré-requisitos necessários</w:t>
                              </w:r>
                            </w:p>
                          </w:txbxContent>
                        </v:textbox>
                      </v:shape>
                      <v:rect id="Retângulo 194" o:spid="_x0000_s1041" style="position:absolute;left:54768;top:13335;width:1124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LgMMA&#10;AADcAAAADwAAAGRycy9kb3ducmV2LnhtbERPS4vCMBC+C/sfwix4EU1XxEc1yiIo4kHwAV7HZLYt&#10;20xKE7X6683Cgrf5+J4zWzS2FDeqfeFYwVcvAUGsnSk4U3A6rrpjED4gGywdk4IHeVjMP1ozTI27&#10;855uh5CJGMI+RQV5CFUqpdc5WfQ9VxFH7sfVFkOEdSZNjfcYbkvZT5KhtFhwbMixomVO+vdwtQp2&#10;+zM+NsPOpXiOVpdw7Ohtf62Van8231MQgZrwFv+7NybOnwzg75l4g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LgMMAAADcAAAADwAAAAAAAAAAAAAAAACYAgAAZHJzL2Rv&#10;d25yZXYueG1sUEsFBgAAAAAEAAQA9QAAAIgDAAAAAA==&#10;" fillcolor="white [3212]" strokecolor="black [3213]" strokeweight="2.25pt"/>
                      <v:shape id="Caixa de Texto 2" o:spid="_x0000_s1042" type="#_x0000_t202" style="position:absolute;left:55435;top:14035;width:10001;height:4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DsEA&#10;AADcAAAADwAAAGRycy9kb3ducmV2LnhtbERPyWrDMBC9F/oPYgq9lFhOyepGMWkhxVcn+YCxNbFN&#10;rZGxVC9/XxUKvc3jrXNIJ9OKgXrXWFawjGIQxKXVDVcKbtfzYgfCeWSNrWVSMJOD9Pj4cMBE25Fz&#10;Gi6+EiGEXYIKau+7REpX1mTQRbYjDtzd9gZ9gH0ldY9jCDetfI3jjTTYcGiosaOPmsqvy7dRcM/G&#10;l/V+LD79bZuvNu/YbAs7K/X8NJ3eQHia/L/4z53pMH+/ht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heQ7BAAAA3AAAAA8AAAAAAAAAAAAAAAAAmAIAAGRycy9kb3du&#10;cmV2LnhtbFBLBQYAAAAABAAEAPUAAACGAwAAAAA=&#10;" stroked="f">
                        <v:textbox>
                          <w:txbxContent>
                            <w:p w:rsidR="00982DA2" w:rsidRPr="008D789B" w:rsidRDefault="00982DA2" w:rsidP="00811349">
                              <w:pPr>
                                <w:jc w:val="center"/>
                                <w:rPr>
                                  <w:rFonts w:cs="Arial"/>
                                  <w:b/>
                                  <w:bCs/>
                                  <w:sz w:val="20"/>
                                  <w:szCs w:val="20"/>
                                </w:rPr>
                              </w:pPr>
                              <w:r w:rsidRPr="008D789B">
                                <w:rPr>
                                  <w:rFonts w:cs="Arial"/>
                                  <w:b/>
                                  <w:bCs/>
                                  <w:sz w:val="20"/>
                                  <w:szCs w:val="20"/>
                                </w:rPr>
                                <w:t>Avalia cada competência</w:t>
                              </w:r>
                            </w:p>
                          </w:txbxContent>
                        </v:textbox>
                      </v:shape>
                      <v:rect id="Retângulo 196" o:spid="_x0000_s1043" style="position:absolute;left:54768;top:23050;width:12288;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KwbMMA&#10;AADcAAAADwAAAGRycy9kb3ducmV2LnhtbERPS4vCMBC+C/sfwix4EU31UN1qlGVBEQ+CD9jrmMy2&#10;ZZtJaaJWf70RBG/z8T1ntmhtJS7U+NKxguEgAUGsnSk5V3A8LPsTED4gG6wck4IbeVjMPzozzIy7&#10;8o4u+5CLGMI+QwVFCHUmpdcFWfQDVxNH7s81FkOETS5Ng9cYbis5SpJUWiw5NhRY009B+n9/tgq2&#10;u1+8rdPeqbyPl6dw6OnNaKWV6n6231MQgdrwFr/caxPnf6XwfCZe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KwbMMAAADcAAAADwAAAAAAAAAAAAAAAACYAgAAZHJzL2Rv&#10;d25yZXYueG1sUEsFBgAAAAAEAAQA9QAAAIgDAAAAAA==&#10;" fillcolor="white [3212]" strokecolor="black [3213]" strokeweight="2.25pt"/>
                      <v:shape id="Caixa de Texto 2" o:spid="_x0000_s1044" type="#_x0000_t202" style="position:absolute;left:55435;top:23320;width:11049;height:6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C4sEA&#10;AADcAAAADwAAAGRycy9kb3ducmV2LnhtbERP24rCMBB9X/Afwgi+LGuquNZWo6yC4quuHzA20ws2&#10;k9Jkbf17Iwj7NodzndWmN7W4U+sqywom4wgEcWZ1xYWCy+/+awHCeWSNtWVS8CAHm/XgY4Wpth2f&#10;6H72hQgh7FJUUHrfpFK6rCSDbmwb4sDltjXoA2wLqVvsQrip5TSK5tJgxaGhxIZ2JWW3859RkB+7&#10;z++kux78JT7N5lus4qt9KDUa9j9LEJ56/y9+u486zE9i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QuLBAAAA3AAAAA8AAAAAAAAAAAAAAAAAmAIAAGRycy9kb3du&#10;cmV2LnhtbFBLBQYAAAAABAAEAPUAAACGAwAAAAA=&#10;" stroked="f">
                        <v:textbox>
                          <w:txbxContent>
                            <w:p w:rsidR="00982DA2" w:rsidRPr="008D789B" w:rsidRDefault="00982DA2" w:rsidP="00811349">
                              <w:pPr>
                                <w:jc w:val="center"/>
                                <w:rPr>
                                  <w:rFonts w:cs="Arial"/>
                                  <w:b/>
                                  <w:bCs/>
                                  <w:sz w:val="20"/>
                                  <w:szCs w:val="20"/>
                                </w:rPr>
                              </w:pPr>
                              <w:r w:rsidRPr="008D789B">
                                <w:rPr>
                                  <w:rFonts w:cs="Arial"/>
                                  <w:b/>
                                  <w:bCs/>
                                  <w:sz w:val="20"/>
                                  <w:szCs w:val="20"/>
                                </w:rPr>
                                <w:t>Registra notas para cada requisito</w:t>
                              </w:r>
                            </w:p>
                          </w:txbxContent>
                        </v:textbox>
                      </v:shape>
                      <v:shapetype id="_x0000_t4" coordsize="21600,21600" o:spt="4" path="m10800,l,10800,10800,21600,21600,10800xe">
                        <v:stroke joinstyle="miter"/>
                        <v:path gradientshapeok="t" o:connecttype="rect" textboxrect="5400,5400,16200,16200"/>
                      </v:shapetype>
                      <v:shape id="Losango 198" o:spid="_x0000_s1045" type="#_x0000_t4" style="position:absolute;left:58102;top:34099;width:581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6HcUA&#10;AADcAAAADwAAAGRycy9kb3ducmV2LnhtbESPQUvDQBCF70L/wzKCF2k3ehAbuy1SKBY8iE1/wDQ7&#10;Jkuys2F3bRJ/vXMQvM3w3rz3zWY3+V5dKSYX2MDDqgBFXAfruDFwrg7LZ1ApI1vsA5OBmRLstoub&#10;DZY2jPxJ11NulIRwKtFAm/NQap3qljymVRiIRfsK0WOWNTbaRhwl3Pf6sSietEfH0tDiQPuW6u70&#10;7Q0c5/tOv+vxba4+LtG5fVf9xLMxd7fT6wuoTFP+N/9dH63gr4VW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XodxQAAANwAAAAPAAAAAAAAAAAAAAAAAJgCAABkcnMv&#10;ZG93bnJldi54bWxQSwUGAAAAAAQABAD1AAAAigMAAAAA&#10;" filled="f" strokecolor="black [3213]" strokeweight="1.5pt"/>
                      <v:rect id="Retângulo 199" o:spid="_x0000_s1046" style="position:absolute;left:18002;top:31908;width:12287;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0kHsQA&#10;AADcAAAADwAAAGRycy9kb3ducmV2LnhtbERPTWvCQBC9F/wPywi9BN3Ug63RVUrBEjwUooLXcXdM&#10;gtnZkN1q4q/vFgq9zeN9zmrT20bcqPO1YwUv0xQEsXam5lLB8bCdvIHwAdlg45gUDORhsx49rTAz&#10;7s4F3fahFDGEfYYKqhDaTEqvK7Lop64ljtzFdRZDhF0pTYf3GG4bOUvTubRYc2yosKWPivR1/20V&#10;fBUnHPJ5cq4fr9tzOCR6N/vUSj2P+/cliEB9+Bf/uXMT5y8W8PtMv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9JB7EAAAA3AAAAA8AAAAAAAAAAAAAAAAAmAIAAGRycy9k&#10;b3ducmV2LnhtbFBLBQYAAAAABAAEAPUAAACJAwAAAAA=&#10;" fillcolor="white [3212]" strokecolor="black [3213]" strokeweight="2.25pt"/>
                      <v:shape id="Caixa de Texto 2" o:spid="_x0000_s1047" type="#_x0000_t202" style="position:absolute;left:18608;top:32071;width:11049;height:6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ubcIA&#10;AADcAAAADwAAAGRycy9kb3ducmV2LnhtbESP3YrCMBSE7xd8h3AEbxabKq4/1SiroHjrzwOcNse2&#10;2JyUJmvr2xtB2MthZr5hVpvOVOJBjSstKxhFMQjizOqScwXXy344B+E8ssbKMil4koPNuve1wkTb&#10;lk/0OPtcBAi7BBUU3teJlC4ryKCLbE0cvJttDPogm1zqBtsAN5Ucx/FUGiw5LBRY066g7H7+Mwpu&#10;x/b7Z9GmB3+dnSbTLZaz1D6VGvS73yUIT53/D3/aR60gEO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S5twgAAANwAAAAPAAAAAAAAAAAAAAAAAJgCAABkcnMvZG93&#10;bnJldi54bWxQSwUGAAAAAAQABAD1AAAAhwMAAAAA&#10;" stroked="f">
                        <v:textbox>
                          <w:txbxContent>
                            <w:p w:rsidR="00982DA2" w:rsidRPr="008D789B" w:rsidRDefault="00982DA2" w:rsidP="00811349">
                              <w:pPr>
                                <w:jc w:val="center"/>
                                <w:rPr>
                                  <w:rFonts w:cs="Arial"/>
                                  <w:b/>
                                  <w:bCs/>
                                  <w:sz w:val="20"/>
                                  <w:szCs w:val="20"/>
                                </w:rPr>
                              </w:pPr>
                              <w:r>
                                <w:rPr>
                                  <w:rFonts w:cs="Arial"/>
                                  <w:b/>
                                  <w:bCs/>
                                  <w:sz w:val="20"/>
                                  <w:szCs w:val="20"/>
                                </w:rPr>
                                <w:t>Solicita certificados de participação</w:t>
                              </w:r>
                            </w:p>
                          </w:txbxContent>
                        </v:textbox>
                      </v:shape>
                      <v:rect id="Retângulo 201" o:spid="_x0000_s1048" style="position:absolute;left:36195;top:40862;width:12287;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c48YA&#10;AADcAAAADwAAAGRycy9kb3ducmV2LnhtbESPzWrDMBCE74G+g9hCL6GR44NT3CihFFxCD4H8QK8b&#10;aWObWCtjqY6dp48ChR6HmfmGWa4H24ieOl87VjCfJSCItTM1lwqOh+L1DYQPyAYbx6RgJA/r1dNk&#10;iblxV95Rvw+liBD2OSqoQmhzKb2uyKKfuZY4emfXWQxRdqU0HV4j3DYyTZJMWqw5LlTY0mdF+rL/&#10;tQq2ux8cN9n0VN8WxSkcpvo7/dJKvTwPH+8gAg3hP/zX3hgFaTKHx5l4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Tc48YAAADcAAAADwAAAAAAAAAAAAAAAACYAgAAZHJz&#10;L2Rvd25yZXYueG1sUEsFBgAAAAAEAAQA9QAAAIsDAAAAAA==&#10;" fillcolor="white [3212]" strokecolor="black [3213]" strokeweight="2.25pt"/>
                      <v:shape id="Caixa de Texto 2" o:spid="_x0000_s1049" type="#_x0000_t202" style="position:absolute;left:36630;top:41047;width:11445;height:7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VgcQA&#10;AADcAAAADwAAAGRycy9kb3ducmV2LnhtbESPzWrDMBCE74W8g9hAL6WWY1q7daOEtJDga9I8wMZa&#10;/1BrZSw1tt8+KgR6HGbmG2a9nUwnrjS41rKCVRSDIC6tbrlWcP7eP7+BcB5ZY2eZFMzkYLtZPKwx&#10;13bkI11PvhYBwi5HBY33fS6lKxsy6CLbEwevsoNBH+RQSz3gGOCmk0kcp9Jgy2GhwZ6+Gip/Tr9G&#10;QVWMT6/v4+Xgz9nxJf3ENrvYWanH5bT7AOFp8v/he7vQCpI4gb8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FYHEAAAA3AAAAA8AAAAAAAAAAAAAAAAAmAIAAGRycy9k&#10;b3ducmV2LnhtbFBLBQYAAAAABAAEAPUAAACJAwAAAAA=&#10;" stroked="f">
                        <v:textbox>
                          <w:txbxContent>
                            <w:p w:rsidR="00982DA2" w:rsidRPr="008D789B" w:rsidRDefault="00982DA2" w:rsidP="00811349">
                              <w:pPr>
                                <w:jc w:val="center"/>
                                <w:rPr>
                                  <w:rFonts w:cs="Arial"/>
                                  <w:b/>
                                  <w:bCs/>
                                  <w:sz w:val="20"/>
                                  <w:szCs w:val="20"/>
                                </w:rPr>
                              </w:pPr>
                              <w:r>
                                <w:rPr>
                                  <w:rFonts w:cs="Arial"/>
                                  <w:b/>
                                  <w:bCs/>
                                  <w:sz w:val="20"/>
                                  <w:szCs w:val="20"/>
                                </w:rPr>
                                <w:t>Recebe a média das notas</w:t>
                              </w:r>
                            </w:p>
                          </w:txbxContent>
                        </v:textbox>
                      </v:shape>
                      <v:rect id="Retângulo 203" o:spid="_x0000_s1050" style="position:absolute;top:31908;width:12287;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nD8UA&#10;AADcAAAADwAAAGRycy9kb3ducmV2LnhtbESPT4vCMBTE74LfITzBi6zpVlDpGkUERfYg+Ae8PpO3&#10;bdnmpTRZrfvpjSB4HGbmN8xs0dpKXKnxpWMFn8MEBLF2puRcwem4/piC8AHZYOWYFNzJw2Le7cww&#10;M+7Ge7oeQi4ihH2GCooQ6kxKrwuy6IeuJo7ej2sshiibXJoGbxFuK5kmyVhaLDkuFFjTqiD9e/iz&#10;Cnb7M96348Gl/J+sL+E40N/pRivV77XLLxCB2vAOv9pboyBNR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ucPxQAAANwAAAAPAAAAAAAAAAAAAAAAAJgCAABkcnMv&#10;ZG93bnJldi54bWxQSwUGAAAAAAQABAD1AAAAigMAAAAA&#10;" fillcolor="white [3212]" strokecolor="black [3213]" strokeweight="2.25pt"/>
                      <v:shape id="Caixa de Texto 2" o:spid="_x0000_s1051" type="#_x0000_t202" style="position:absolute;left:762;top:33242;width:1104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982DA2" w:rsidRPr="008D789B" w:rsidRDefault="00982DA2" w:rsidP="00811349">
                              <w:pPr>
                                <w:jc w:val="center"/>
                                <w:rPr>
                                  <w:rFonts w:cs="Arial"/>
                                  <w:b/>
                                  <w:bCs/>
                                  <w:sz w:val="20"/>
                                  <w:szCs w:val="20"/>
                                </w:rPr>
                              </w:pPr>
                              <w:r>
                                <w:rPr>
                                  <w:rFonts w:cs="Arial"/>
                                  <w:b/>
                                  <w:bCs/>
                                  <w:sz w:val="20"/>
                                  <w:szCs w:val="20"/>
                                </w:rPr>
                                <w:t>Emite certificados</w:t>
                              </w:r>
                            </w:p>
                          </w:txbxContent>
                        </v:textbox>
                      </v:shape>
                      <v:rect id="Retângulo 205" o:spid="_x0000_s1052" style="position:absolute;left:17430;top:46291;width:12288;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4MUA&#10;AADcAAAADwAAAGRycy9kb3ducmV2LnhtbESPW4vCMBSE3wX/QziCL7KmW/BC1ygiKLIPghfw9Zic&#10;bcs2J6XJat1fbwTBx2FmvmFmi9ZW4kqNLx0r+BwmIIi1MyXnCk7H9ccUhA/IBivHpOBOHhbzbmeG&#10;mXE33tP1EHIRIewzVFCEUGdSel2QRT90NXH0flxjMUTZ5NI0eItwW8k0ScbSYslxocCaVgXp38Of&#10;VbDbn/G+HQ8u5f9kfQnHgf5ON1qpfq9dfoEI1IZ3+NXeGgVpMoLn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n9rgxQAAANwAAAAPAAAAAAAAAAAAAAAAAJgCAABkcnMv&#10;ZG93bnJldi54bWxQSwUGAAAAAAQABAD1AAAAigMAAAAA&#10;" fillcolor="white [3212]" strokecolor="black [3213]" strokeweight="2.25pt"/>
                      <v:shape id="Caixa de Texto 2" o:spid="_x0000_s1053" type="#_x0000_t202" style="position:absolute;left:17621;top:46672;width:11716;height:9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TgsQA&#10;AADcAAAADwAAAGRycy9kb3ducmV2LnhtbESP3WqDQBSE7wt9h+UUclPi2tCY1maVNpDibX4e4Oie&#10;qNQ9K+426ttnC4VcDjPzDbPNJ9OJKw2utazgJYpBEFdWt1wrOJ/2yzcQziNr7CyTgpkc5NnjwxZT&#10;bUc+0PXoaxEg7FJU0Hjfp1K6qiGDLrI9cfAudjDogxxqqQccA9x0chXHiTTYclhosKddQ9XP8dco&#10;uBTj8/p9LL/9eXN4Tb6w3ZR2VmrxNH1+gPA0+Xv4v11oBas4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E4LEAAAA3AAAAA8AAAAAAAAAAAAAAAAAmAIAAGRycy9k&#10;b3ducmV2LnhtbFBLBQYAAAAABAAEAPUAAACJAwAAAAA=&#10;" stroked="f">
                        <v:textbox>
                          <w:txbxContent>
                            <w:p w:rsidR="00982DA2" w:rsidRPr="008D789B" w:rsidRDefault="00982DA2" w:rsidP="00811349">
                              <w:pPr>
                                <w:jc w:val="center"/>
                                <w:rPr>
                                  <w:rFonts w:cs="Arial"/>
                                  <w:b/>
                                  <w:bCs/>
                                  <w:sz w:val="20"/>
                                  <w:szCs w:val="20"/>
                                </w:rPr>
                              </w:pPr>
                              <w:r>
                                <w:rPr>
                                  <w:rFonts w:cs="Arial"/>
                                  <w:b/>
                                  <w:bCs/>
                                  <w:sz w:val="20"/>
                                  <w:szCs w:val="20"/>
                                </w:rPr>
                                <w:t>Distribui para cada membro da Banca de Avaliação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07" o:spid="_x0000_s1054" type="#_x0000_t34" style="position:absolute;left:37528;top:13239;width:17050;height:39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NGRcQAAADcAAAADwAAAGRycy9kb3ducmV2LnhtbESPQWsCMRCF74L/IYzgTRMF27I1ioqC&#10;lx7UIvY2bKabpZvJssmu6783hUKPjzfve/OW695VoqMmlJ41zKYKBHHuTcmFhs/LYfIGIkRkg5Vn&#10;0vCgAOvVcLDEzPg7n6g7x0IkCIcMNdgY60zKkFtyGKa+Jk7et28cxiSbQpoG7wnuKjlX6kU6LDk1&#10;WKxpZyn/ObcuvfEhTfi6tdd8a/fdidrFRZULrcejfvMOIlIf/4//0kejYa5e4XdMI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0ZFxAAAANwAAAAPAAAAAAAAAAAA&#10;AAAAAKECAABkcnMvZG93bnJldi54bWxQSwUGAAAAAAQABAD5AAAAkgMAAAAA&#10;" adj="6577" strokecolor="black [3213]" strokeweight="1.5pt">
                        <v:stroke endarrow="open"/>
                      </v:shape>
                      <v:shape id="Conector de Seta Reta 208" o:spid="_x0000_s1055" type="#_x0000_t32" style="position:absolute;left:32099;top:904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HcsIAAADcAAAADwAAAGRycy9kb3ducmV2LnhtbERPy2oCMRTdC/2HcAvdaaJQkalRRKhI&#10;wYqPgsvr5DoZOrkZJqkz9evNQnB5OO/pvHOVuFITSs8ahgMFgjj3puRCw/Hw2Z+ACBHZYOWZNPxT&#10;gPnspTfFzPiWd3Tdx0KkEA4ZarAx1pmUIbfkMAx8TZy4i28cxgSbQpoG2xTuKjlSaiwdlpwaLNa0&#10;tJT/7v+chmU8/7x/fQ9xc1pdtjRRC3vbtFq/vXaLDxCRuvgUP9xro2Gk0tp0Jh0B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m/HcsIAAADcAAAADwAAAAAAAAAAAAAA&#10;AAChAgAAZHJzL2Rvd25yZXYueG1sUEsFBgAAAAAEAAQA+QAAAJADAAAAAA==&#10;" strokecolor="black [3213]" strokeweight="1.5pt">
                        <v:stroke endarrow="open" joinstyle="miter"/>
                      </v:shape>
                      <v:shape id="Conector de Seta Reta 209" o:spid="_x0000_s1056" type="#_x0000_t32" style="position:absolute;left:60769;top:19812;width:95;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i6cUAAADcAAAADwAAAGRycy9kb3ducmV2LnhtbESPQWsCMRSE70L/Q3hCb5ooVHRrFBEq&#10;UrBF20KPr5vnZnHzsmxSd+2vN0LB4zAz3zDzZecqcaYmlJ41jIYKBHHuTcmFhs+Pl8EURIjIBivP&#10;pOFCAZaLh94cM+Nb3tP5EAuRIBwy1GBjrDMpQ27JYRj6mjh5R984jEk2hTQNtgnuKjlWaiIdlpwW&#10;LNa0tpSfDr9Owzr+fD29vo1w9705vtNUrezfrtX6sd+tnkFE6uI9/N/eGg1jNYPbmXQ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i6cUAAADcAAAADwAAAAAAAAAA&#10;AAAAAAChAgAAZHJzL2Rvd25yZXYueG1sUEsFBgAAAAAEAAQA+QAAAJMDAAAAAA==&#10;" strokecolor="black [3213]" strokeweight="1.5pt">
                        <v:stroke endarrow="open" joinstyle="miter"/>
                      </v:shape>
                      <v:shape id="Conector de Seta Reta 210" o:spid="_x0000_s1057" type="#_x0000_t32" style="position:absolute;left:61055;top:30480;width:0;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BdqcIAAADcAAAADwAAAGRycy9kb3ducmV2LnhtbERPXWvCMBR9H+w/hCv4NtMKinRGEWFj&#10;CCq6DXy8Ntem2NyUJtrqrzcPgo+H8z2dd7YSV2p86VhBOkhAEOdOl1wo+Pv9+piA8AFZY+WYFNzI&#10;w3z2/jbFTLuWd3Tdh0LEEPYZKjAh1JmUPjdk0Q9cTRy5k2sshgibQuoG2xhuKzlMkrG0WHJsMFjT&#10;0lB+3l+sgmU4/o9WmxTXh+/TlibJwtzXrVL9Xrf4BBGoCy/x0/2jFQzTOD+eiUd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BdqcIAAADcAAAADwAAAAAAAAAAAAAA&#10;AAChAgAAZHJzL2Rvd25yZXYueG1sUEsFBgAAAAAEAAQA+QAAAJADAAAAAA==&#10;" strokecolor="black [3213]" strokeweight="1.5pt">
                        <v:stroke endarrow="open" joinstyle="miter"/>
                      </v:shape>
                      <v:shape id="Conector de Seta Reta 211" o:spid="_x0000_s1058" type="#_x0000_t32" style="position:absolute;left:30670;top:36576;width:27432;height: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2/i8MAAADcAAAADwAAAGRycy9kb3ducmV2LnhtbESPQYvCMBSE7wv+h/CEva1pyyJSjSKC&#10;4GGpbOvB46N5ttXmpTSxdv+9WRA8DjPzDbPajKYVA/WusawgnkUgiEurG64UnIr91wKE88gaW8uk&#10;4I8cbNaTjxWm2j74l4bcVyJA2KWooPa+S6V0ZU0G3cx2xMG72N6gD7KvpO7xEeCmlUkUzaXBhsNC&#10;jR3taipv+d0oyAbiJD8VV7e76ez4fS6LQ/aj1Od03C5BeBr9O/xqH7SCJI7h/0w4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9v4vDAAAA3AAAAA8AAAAAAAAAAAAA&#10;AAAAoQIAAGRycy9kb3ducmV2LnhtbFBLBQYAAAAABAAEAPkAAACRAwAAAAA=&#10;" strokecolor="black [3213]" strokeweight="1.5pt">
                        <v:stroke endarrow="open" joinstyle="miter"/>
                      </v:shape>
                      <v:shape id="Conector de Seta Reta 212" o:spid="_x0000_s1059" type="#_x0000_t32" style="position:absolute;left:48768;top:45243;width:12477;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AZ8MAAADcAAAADwAAAGRycy9kb3ducmV2LnhtbESPQYvCMBSE7wv+h/AEb2tqBVeqUVQQ&#10;PLiHVcHrs3m2xealJtHWf78RFvY4zMw3zHzZmVo8yfnKsoLRMAFBnFtdcaHgdNx+TkH4gKyxtkwK&#10;XuRhueh9zDHTtuUfeh5CISKEfYYKyhCaTEqfl2TQD21DHL2rdQZDlK6Q2mEb4aaWaZJMpMGK40KJ&#10;DW1Kym+Hh1HwvT7Li23v7W58p6MZ792jyr+UGvS71QxEoC78h//aO60gHaXwPhOP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zwGfDAAAA3AAAAA8AAAAAAAAAAAAA&#10;AAAAoQIAAGRycy9kb3ducmV2LnhtbFBLBQYAAAAABAAEAPkAAACRAwAAAAA=&#10;" strokecolor="black [3213]" strokeweight="1.5pt">
                        <v:stroke endarrow="open" joinstyle="miter"/>
                      </v:shape>
                      <v:shape id="Conector de Seta Reta 213" o:spid="_x0000_s1060" type="#_x0000_t32" style="position:absolute;left:12192;top:35528;width:58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wMQAAADcAAAADwAAAGRycy9kb3ducmV2LnhtbESP0WrCQBRE3wv9h+UW+lY3sSCSukqp&#10;CFILQe0H3GSvSTB7N+5uTfTru4Lg4zAzZ5jZYjCtOJPzjWUF6SgBQVxa3XCl4He/epuC8AFZY2uZ&#10;FFzIw2L+/DTDTNuet3TehUpECPsMFdQhdJmUvqzJoB/Zjjh6B+sMhihdJbXDPsJNK8dJMpEGG44L&#10;NXb0VVN53P0ZBZvUlf1pmdMPTvJrKC6YF8W3Uq8vw+cHiEBDeITv7bVWME7f4XYmHg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9qXAxAAAANwAAAAPAAAAAAAAAAAA&#10;AAAAAKECAABkcnMvZG93bnJldi54bWxQSwUGAAAAAAQABAD5AAAAkgMAAAAA&#10;" strokecolor="black [3200]" strokeweight="1.5pt">
                        <v:stroke endarrow="open" joinstyle="miter"/>
                      </v:shape>
                      <v:line id="Conector reto 214" o:spid="_x0000_s1061" style="position:absolute;visibility:visible;mso-wrap-style:square" from="6286,39338" to="6477,5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WJjccAAADcAAAADwAAAGRycy9kb3ducmV2LnhtbESPQWvCQBSE7wX/w/IK3uomIiKpq5Si&#10;oAiKprT19si+JqHZtzG7muivd4VCj8PMfMNM552pxIUaV1pWEA8iEMSZ1SXnCj7S5csEhPPIGivL&#10;pOBKDuaz3tMUE21b3tPl4HMRIOwSVFB4XydSuqwgg25ga+Lg/djGoA+yyaVusA1wU8lhFI2lwZLD&#10;QoE1vReU/R7ORkH7eUq3m2j9pb8X6ep4vN52VZwq1X/u3l5BeOr8f/ivvdIKhvEIHmfCEZ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pYmNxwAAANwAAAAPAAAAAAAA&#10;AAAAAAAAAKECAABkcnMvZG93bnJldi54bWxQSwUGAAAAAAQABAD5AAAAlQMAAAAA&#10;" strokecolor="black [3200]" strokeweight="1.5pt">
                        <v:stroke joinstyle="miter"/>
                      </v:line>
                    </v:group>
                  </w:pict>
                </mc:Fallback>
              </mc:AlternateContent>
            </w:r>
          </w:p>
        </w:tc>
        <w:tc>
          <w:tcPr>
            <w:tcW w:w="2835" w:type="dxa"/>
          </w:tcPr>
          <w:p w:rsidR="00811349" w:rsidRPr="00D27ADB" w:rsidRDefault="00811349" w:rsidP="00587B21">
            <w:pPr>
              <w:pStyle w:val="Corpodetexto"/>
            </w:pPr>
          </w:p>
        </w:tc>
        <w:tc>
          <w:tcPr>
            <w:tcW w:w="2835" w:type="dxa"/>
          </w:tcPr>
          <w:p w:rsidR="00811349" w:rsidRPr="00D27ADB" w:rsidRDefault="00811349" w:rsidP="00587B21">
            <w:pPr>
              <w:pStyle w:val="Corpodetexto"/>
            </w:pPr>
          </w:p>
        </w:tc>
        <w:tc>
          <w:tcPr>
            <w:tcW w:w="2835" w:type="dxa"/>
          </w:tcPr>
          <w:p w:rsidR="00811349" w:rsidRPr="00D27ADB" w:rsidRDefault="006B2687" w:rsidP="00587B21">
            <w:pPr>
              <w:pStyle w:val="Corpodetexto"/>
            </w:pPr>
            <w:r w:rsidRPr="00D27ADB">
              <w:rPr>
                <w:noProof/>
              </w:rPr>
              <mc:AlternateContent>
                <mc:Choice Requires="wps">
                  <w:drawing>
                    <wp:anchor distT="0" distB="0" distL="114300" distR="114300" simplePos="0" relativeHeight="251464192" behindDoc="0" locked="0" layoutInCell="1" allowOverlap="1" wp14:anchorId="392D42AA" wp14:editId="186336E5">
                      <wp:simplePos x="0" y="0"/>
                      <wp:positionH relativeFrom="column">
                        <wp:posOffset>904875</wp:posOffset>
                      </wp:positionH>
                      <wp:positionV relativeFrom="paragraph">
                        <wp:posOffset>4007485</wp:posOffset>
                      </wp:positionV>
                      <wp:extent cx="19050" cy="523875"/>
                      <wp:effectExtent l="0" t="0" r="19050" b="28575"/>
                      <wp:wrapNone/>
                      <wp:docPr id="36" name="Conector reto 36"/>
                      <wp:cNvGraphicFramePr/>
                      <a:graphic xmlns:a="http://schemas.openxmlformats.org/drawingml/2006/main">
                        <a:graphicData uri="http://schemas.microsoft.com/office/word/2010/wordprocessingShape">
                          <wps:wsp>
                            <wps:cNvCnPr/>
                            <wps:spPr>
                              <a:xfrm>
                                <a:off x="0" y="0"/>
                                <a:ext cx="19050" cy="5238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527C082" id="Conector reto 36" o:spid="_x0000_s1026" style="position:absolute;z-index:251464192;visibility:visible;mso-wrap-style:square;mso-wrap-distance-left:9pt;mso-wrap-distance-top:0;mso-wrap-distance-right:9pt;mso-wrap-distance-bottom:0;mso-position-horizontal:absolute;mso-position-horizontal-relative:text;mso-position-vertical:absolute;mso-position-vertical-relative:text" from="71.25pt,315.55pt" to="72.75pt,3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" strokecolor="black [3200]" strokeweight="1.5pt">
                      <v:stroke joinstyle="miter"/>
                    </v:line>
                  </w:pict>
                </mc:Fallback>
              </mc:AlternateContent>
            </w:r>
          </w:p>
        </w:tc>
      </w:tr>
    </w:tbl>
    <w:p w:rsidR="005D33BF" w:rsidRPr="00D27ADB" w:rsidRDefault="005D33BF" w:rsidP="00587B21">
      <w:pPr>
        <w:pStyle w:val="Corpodetexto"/>
      </w:pPr>
    </w:p>
    <w:p w:rsidR="005D1935" w:rsidRPr="00D27ADB" w:rsidRDefault="005D1935" w:rsidP="009B0453">
      <w:pPr>
        <w:pStyle w:val="Legenda"/>
        <w:rPr>
          <w:color w:val="auto"/>
        </w:rPr>
      </w:pPr>
      <w:r w:rsidRPr="00D27ADB">
        <w:rPr>
          <w:color w:val="auto"/>
        </w:rPr>
        <w:t>Figur</w:t>
      </w:r>
      <w:r w:rsidR="008D163C" w:rsidRPr="00D27ADB">
        <w:rPr>
          <w:color w:val="auto"/>
        </w:rPr>
        <w:t>a</w:t>
      </w:r>
      <w:r w:rsidRPr="00D27ADB">
        <w:rPr>
          <w:color w:val="auto"/>
        </w:rPr>
        <w:t xml:space="preserve"> </w:t>
      </w:r>
      <w:r w:rsidR="000F6FB4" w:rsidRPr="00D27ADB">
        <w:rPr>
          <w:color w:val="auto"/>
        </w:rPr>
        <w:t>2</w:t>
      </w:r>
      <w:r w:rsidRPr="00D27ADB">
        <w:rPr>
          <w:color w:val="auto"/>
        </w:rPr>
        <w:t xml:space="preserve">: </w:t>
      </w:r>
      <w:r w:rsidR="004732A0" w:rsidRPr="00D27ADB">
        <w:rPr>
          <w:color w:val="auto"/>
        </w:rPr>
        <w:t>Diagrama de Atividades.</w:t>
      </w:r>
    </w:p>
    <w:p w:rsidR="00B60B42" w:rsidRPr="00D27ADB" w:rsidRDefault="00B60B42" w:rsidP="00B60B42"/>
    <w:p w:rsidR="00C828C0" w:rsidRPr="00D27ADB" w:rsidRDefault="00C828C0" w:rsidP="00062577">
      <w:pPr>
        <w:pStyle w:val="Ttulo1"/>
        <w:rPr>
          <w:color w:val="auto"/>
        </w:rPr>
      </w:pPr>
      <w:bookmarkStart w:id="11" w:name="_Toc8845639"/>
      <w:r w:rsidRPr="00D27ADB">
        <w:rPr>
          <w:color w:val="auto"/>
        </w:rPr>
        <w:t xml:space="preserve">Requisitos </w:t>
      </w:r>
      <w:r w:rsidR="00283DFE" w:rsidRPr="00D27ADB">
        <w:rPr>
          <w:color w:val="auto"/>
        </w:rPr>
        <w:t>N</w:t>
      </w:r>
      <w:r w:rsidRPr="00D27ADB">
        <w:rPr>
          <w:color w:val="auto"/>
        </w:rPr>
        <w:t>ão-funcionais</w:t>
      </w:r>
      <w:bookmarkEnd w:id="11"/>
    </w:p>
    <w:p w:rsidR="00F82B6D" w:rsidRPr="00D27ADB" w:rsidRDefault="002724BC" w:rsidP="00C33427">
      <w:pPr>
        <w:pStyle w:val="PargrafodaLista"/>
        <w:numPr>
          <w:ilvl w:val="0"/>
          <w:numId w:val="26"/>
        </w:numPr>
        <w:jc w:val="both"/>
        <w:rPr>
          <w:b/>
        </w:rPr>
      </w:pPr>
      <w:r w:rsidRPr="00D27ADB">
        <w:rPr>
          <w:b/>
        </w:rPr>
        <w:t>Confiabilidade:</w:t>
      </w:r>
      <w:r w:rsidR="00525D5C" w:rsidRPr="00D27ADB">
        <w:rPr>
          <w:b/>
        </w:rPr>
        <w:t xml:space="preserve"> </w:t>
      </w:r>
      <w:r w:rsidR="00525D5C" w:rsidRPr="00D27ADB">
        <w:t>é essencial que os dados permaneçam no programa, possibilitando pesquisas e formulação de relatórios.</w:t>
      </w:r>
      <w:r w:rsidR="00EE1B68" w:rsidRPr="00D27ADB">
        <w:t xml:space="preserve"> Esse requisito está relacionado ao Banco de Dados do programa, devido à grande eficiência em não excluir as notas nele depositado.</w:t>
      </w:r>
      <w:r w:rsidR="00802B9E" w:rsidRPr="00D27ADB">
        <w:t xml:space="preserve"> Nesse viés, pode-se ressaltar o cuidado com os detalhes ao longo do projeto visando minimizar as falhas operacionais.</w:t>
      </w:r>
      <w:r w:rsidR="009B4F9E" w:rsidRPr="00D27ADB">
        <w:t xml:space="preserve"> </w:t>
      </w:r>
    </w:p>
    <w:p w:rsidR="00264418" w:rsidRPr="00D27ADB" w:rsidRDefault="002724BC" w:rsidP="002724BC">
      <w:pPr>
        <w:pStyle w:val="Corpodetexto"/>
        <w:numPr>
          <w:ilvl w:val="0"/>
          <w:numId w:val="26"/>
        </w:numPr>
        <w:rPr>
          <w:b/>
        </w:rPr>
      </w:pPr>
      <w:r w:rsidRPr="00D27ADB">
        <w:rPr>
          <w:b/>
        </w:rPr>
        <w:t>Usabilidade:</w:t>
      </w:r>
      <w:r w:rsidR="00EE1B68" w:rsidRPr="00D27ADB">
        <w:rPr>
          <w:b/>
        </w:rPr>
        <w:t xml:space="preserve"> </w:t>
      </w:r>
      <w:r w:rsidR="00EE1B68" w:rsidRPr="00D27ADB">
        <w:t>o programa será de fácil acesso para que todos os membros da Banca possam utilizá-lo sem muito esforço</w:t>
      </w:r>
      <w:r w:rsidR="00264418" w:rsidRPr="00D27ADB">
        <w:t>, isso será possível através de uma interface limpa e objetiva, com acesso direto às funcionalidades</w:t>
      </w:r>
      <w:r w:rsidR="00EE1B68" w:rsidRPr="00D27ADB">
        <w:t>.</w:t>
      </w:r>
      <w:r w:rsidR="00802B9E" w:rsidRPr="00D27ADB">
        <w:t xml:space="preserve"> Desse modo, a interação avaliador-programa será produtiva, uma vez que o sistema será de fácil aprendizado e utilização.</w:t>
      </w:r>
      <w:r w:rsidR="00560188" w:rsidRPr="00D27ADB">
        <w:t xml:space="preserve"> </w:t>
      </w:r>
    </w:p>
    <w:p w:rsidR="002724BC" w:rsidRPr="00D27ADB" w:rsidRDefault="002724BC" w:rsidP="002724BC">
      <w:pPr>
        <w:pStyle w:val="Corpodetexto"/>
        <w:numPr>
          <w:ilvl w:val="0"/>
          <w:numId w:val="26"/>
        </w:numPr>
        <w:rPr>
          <w:b/>
        </w:rPr>
      </w:pPr>
      <w:r w:rsidRPr="00D27ADB">
        <w:rPr>
          <w:b/>
        </w:rPr>
        <w:t>Desempenho:</w:t>
      </w:r>
      <w:r w:rsidR="00D45E6D" w:rsidRPr="00D27ADB">
        <w:rPr>
          <w:b/>
        </w:rPr>
        <w:t xml:space="preserve"> </w:t>
      </w:r>
      <w:r w:rsidR="00D45E6D" w:rsidRPr="00D27ADB">
        <w:rPr>
          <w:bCs/>
        </w:rPr>
        <w:t xml:space="preserve">tendo como objetivo a agilidade e praticidade do sistema, as funções e tarefas do programa não exigem grande quantidade de processamento. Dessa forma, a interação entre os componentes do software ocorre de forma rápida e eficiente. </w:t>
      </w:r>
    </w:p>
    <w:p w:rsidR="00B60B42" w:rsidRPr="008C2BE1" w:rsidRDefault="002724BC" w:rsidP="00062577">
      <w:pPr>
        <w:pStyle w:val="Corpodetexto"/>
        <w:numPr>
          <w:ilvl w:val="0"/>
          <w:numId w:val="26"/>
        </w:numPr>
      </w:pPr>
      <w:r w:rsidRPr="008C2BE1">
        <w:rPr>
          <w:b/>
        </w:rPr>
        <w:t>Segurança:</w:t>
      </w:r>
      <w:r w:rsidR="008C27F9" w:rsidRPr="008C2BE1">
        <w:rPr>
          <w:b/>
        </w:rPr>
        <w:t xml:space="preserve"> </w:t>
      </w:r>
      <w:r w:rsidR="008C27F9" w:rsidRPr="008C2BE1">
        <w:rPr>
          <w:bCs/>
        </w:rPr>
        <w:t xml:space="preserve">prezando pela integridade e proteção dos dados, </w:t>
      </w:r>
      <w:proofErr w:type="spellStart"/>
      <w:r w:rsidR="008C27F9" w:rsidRPr="008C2BE1">
        <w:rPr>
          <w:bCs/>
        </w:rPr>
        <w:t>Kubi</w:t>
      </w:r>
      <w:proofErr w:type="spellEnd"/>
      <w:r w:rsidR="008C27F9" w:rsidRPr="008C2BE1">
        <w:rPr>
          <w:bCs/>
        </w:rPr>
        <w:t xml:space="preserve"> só é acessado por pessoas autorizadas, as quais têm permissão para visualizar as informações presentes no mesmo.  </w:t>
      </w:r>
    </w:p>
    <w:p w:rsidR="008C2BE1" w:rsidRPr="00D27ADB" w:rsidRDefault="008C2BE1" w:rsidP="008C2BE1">
      <w:pPr>
        <w:pStyle w:val="Corpodetexto"/>
        <w:ind w:left="720"/>
      </w:pPr>
      <w:bookmarkStart w:id="12" w:name="_GoBack"/>
      <w:bookmarkEnd w:id="12"/>
    </w:p>
    <w:p w:rsidR="00C828C0" w:rsidRPr="00D27ADB" w:rsidRDefault="00C828C0" w:rsidP="00062577">
      <w:pPr>
        <w:pStyle w:val="Ttulo1"/>
        <w:rPr>
          <w:color w:val="auto"/>
        </w:rPr>
      </w:pPr>
      <w:bookmarkStart w:id="13" w:name="_Toc8845640"/>
      <w:r w:rsidRPr="00D27ADB">
        <w:rPr>
          <w:color w:val="auto"/>
        </w:rPr>
        <w:t xml:space="preserve">Requisitos </w:t>
      </w:r>
      <w:r w:rsidR="00283DFE" w:rsidRPr="00D27ADB">
        <w:rPr>
          <w:color w:val="auto"/>
        </w:rPr>
        <w:t>F</w:t>
      </w:r>
      <w:r w:rsidRPr="00D27ADB">
        <w:rPr>
          <w:color w:val="auto"/>
        </w:rPr>
        <w:t>uncionais</w:t>
      </w:r>
      <w:bookmarkEnd w:id="13"/>
    </w:p>
    <w:p w:rsidR="000437EA" w:rsidRPr="00D27ADB" w:rsidRDefault="00F32D5E" w:rsidP="00F32D5E">
      <w:pPr>
        <w:pStyle w:val="Corpodetexto"/>
        <w:numPr>
          <w:ilvl w:val="0"/>
          <w:numId w:val="28"/>
        </w:numPr>
      </w:pPr>
      <w:r w:rsidRPr="00D27ADB">
        <w:t xml:space="preserve">Registro de </w:t>
      </w:r>
      <w:r w:rsidR="000437EA" w:rsidRPr="00D27ADB">
        <w:t>agenda</w:t>
      </w:r>
      <w:r w:rsidRPr="00D27ADB">
        <w:t xml:space="preserve"> para a realização da banca</w:t>
      </w:r>
      <w:r w:rsidR="000437EA" w:rsidRPr="00D27ADB">
        <w:t>, contemplando também o local de realização;</w:t>
      </w:r>
    </w:p>
    <w:p w:rsidR="003717F7" w:rsidRPr="00D27ADB" w:rsidRDefault="000437EA" w:rsidP="00F32D5E">
      <w:pPr>
        <w:pStyle w:val="Corpodetexto"/>
        <w:numPr>
          <w:ilvl w:val="0"/>
          <w:numId w:val="28"/>
        </w:numPr>
      </w:pPr>
      <w:proofErr w:type="spellStart"/>
      <w:r w:rsidRPr="00D27ADB">
        <w:t>Checklist</w:t>
      </w:r>
      <w:proofErr w:type="spellEnd"/>
      <w:r w:rsidRPr="00D27ADB">
        <w:t xml:space="preserve"> de itens necessários para realização da banca (reserva de sala, projetor, computador, entre outros)</w:t>
      </w:r>
      <w:r w:rsidR="00F32D5E" w:rsidRPr="00D27ADB">
        <w:t>;</w:t>
      </w:r>
    </w:p>
    <w:p w:rsidR="00F32D5E" w:rsidRPr="00D27ADB" w:rsidRDefault="00F32D5E" w:rsidP="00F32D5E">
      <w:pPr>
        <w:pStyle w:val="Corpodetexto"/>
        <w:numPr>
          <w:ilvl w:val="0"/>
          <w:numId w:val="28"/>
        </w:numPr>
      </w:pPr>
      <w:r w:rsidRPr="00D27ADB">
        <w:t>Registro de notas para cada requisito;</w:t>
      </w:r>
    </w:p>
    <w:p w:rsidR="00F32D5E" w:rsidRPr="00D27ADB" w:rsidRDefault="00F32D5E" w:rsidP="00F32D5E">
      <w:pPr>
        <w:pStyle w:val="Corpodetexto"/>
        <w:numPr>
          <w:ilvl w:val="0"/>
          <w:numId w:val="28"/>
        </w:numPr>
      </w:pPr>
      <w:r w:rsidRPr="00D27ADB">
        <w:t xml:space="preserve">Geração de certificados de participação, que possuem data, título do projeto e componentes da equipe; </w:t>
      </w:r>
    </w:p>
    <w:p w:rsidR="00560188" w:rsidRPr="00D27ADB" w:rsidRDefault="00560188" w:rsidP="00F32D5E">
      <w:pPr>
        <w:pStyle w:val="Corpodetexto"/>
        <w:numPr>
          <w:ilvl w:val="0"/>
          <w:numId w:val="28"/>
        </w:numPr>
      </w:pPr>
      <w:r w:rsidRPr="00D27ADB">
        <w:t xml:space="preserve">Controle de </w:t>
      </w:r>
      <w:r w:rsidR="00264418" w:rsidRPr="00D27ADB">
        <w:t>acesso/</w:t>
      </w:r>
      <w:r w:rsidRPr="00D27ADB">
        <w:t>usuários;</w:t>
      </w:r>
    </w:p>
    <w:p w:rsidR="00264418" w:rsidRPr="00D27ADB" w:rsidRDefault="00560188" w:rsidP="00264418">
      <w:pPr>
        <w:pStyle w:val="Corpodetexto"/>
        <w:numPr>
          <w:ilvl w:val="0"/>
          <w:numId w:val="28"/>
        </w:numPr>
      </w:pPr>
      <w:r w:rsidRPr="00D27ADB">
        <w:lastRenderedPageBreak/>
        <w:t>Cadastro de equipes;</w:t>
      </w:r>
    </w:p>
    <w:p w:rsidR="00560188" w:rsidRPr="00D27ADB" w:rsidRDefault="00560188" w:rsidP="00F32D5E">
      <w:pPr>
        <w:pStyle w:val="Corpodetexto"/>
        <w:numPr>
          <w:ilvl w:val="0"/>
          <w:numId w:val="28"/>
        </w:numPr>
      </w:pPr>
      <w:r w:rsidRPr="00D27ADB">
        <w:t>Relatório de notas (e possíveis dados</w:t>
      </w:r>
      <w:r w:rsidR="00264418" w:rsidRPr="00D27ADB">
        <w:t xml:space="preserve"> estatísticos oriundos dos mesmos).</w:t>
      </w:r>
    </w:p>
    <w:p w:rsidR="00B60B42" w:rsidRPr="00D27ADB" w:rsidRDefault="00B60B42" w:rsidP="002A4DAF">
      <w:pPr>
        <w:pStyle w:val="Corpodetexto"/>
      </w:pPr>
    </w:p>
    <w:p w:rsidR="00D87A25" w:rsidRPr="00D27ADB" w:rsidRDefault="00C828C0" w:rsidP="00D87A25">
      <w:pPr>
        <w:pStyle w:val="Ttulo1"/>
        <w:rPr>
          <w:color w:val="auto"/>
        </w:rPr>
      </w:pPr>
      <w:bookmarkStart w:id="14" w:name="_Toc8845641"/>
      <w:r w:rsidRPr="00D27ADB">
        <w:rPr>
          <w:color w:val="auto"/>
        </w:rPr>
        <w:t>Softwares Semelhantes</w:t>
      </w:r>
      <w:bookmarkEnd w:id="14"/>
    </w:p>
    <w:p w:rsidR="008D5FEC" w:rsidRPr="00D27ADB" w:rsidRDefault="008D5FEC" w:rsidP="008D5FEC">
      <w:pPr>
        <w:pStyle w:val="Corpodetexto"/>
      </w:pPr>
      <w:r w:rsidRPr="00D27ADB">
        <w:t>Não foram encontrados softwares semelhantes com a proposta que escolhemos desenvolver.</w:t>
      </w:r>
    </w:p>
    <w:p w:rsidR="006905E4" w:rsidRPr="00D27ADB" w:rsidRDefault="00BA4A83" w:rsidP="006905E4">
      <w:pPr>
        <w:pStyle w:val="Ttulo1"/>
        <w:rPr>
          <w:color w:val="auto"/>
        </w:rPr>
      </w:pPr>
      <w:bookmarkStart w:id="15" w:name="_Toc8845642"/>
      <w:r w:rsidRPr="00D27ADB">
        <w:rPr>
          <w:color w:val="auto"/>
        </w:rPr>
        <w:t xml:space="preserve">Alternativas </w:t>
      </w:r>
      <w:r w:rsidR="00DD07FE" w:rsidRPr="00D27ADB">
        <w:rPr>
          <w:color w:val="auto"/>
        </w:rPr>
        <w:t>d</w:t>
      </w:r>
      <w:r w:rsidRPr="00D27ADB">
        <w:rPr>
          <w:color w:val="auto"/>
        </w:rPr>
        <w:t xml:space="preserve">e </w:t>
      </w:r>
      <w:r w:rsidR="00283DFE" w:rsidRPr="00D27ADB">
        <w:rPr>
          <w:color w:val="auto"/>
        </w:rPr>
        <w:t>I</w:t>
      </w:r>
      <w:r w:rsidRPr="00D27ADB">
        <w:rPr>
          <w:color w:val="auto"/>
        </w:rPr>
        <w:t>mplementação</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913"/>
        <w:gridCol w:w="2277"/>
        <w:gridCol w:w="2181"/>
      </w:tblGrid>
      <w:tr w:rsidR="00D27ADB" w:rsidRPr="00D27ADB" w:rsidTr="00A955ED">
        <w:tc>
          <w:tcPr>
            <w:tcW w:w="2689" w:type="dxa"/>
            <w:shd w:val="clear" w:color="auto" w:fill="auto"/>
          </w:tcPr>
          <w:p w:rsidR="001C16E1" w:rsidRPr="00D27ADB" w:rsidRDefault="008F7B6E" w:rsidP="002524BD">
            <w:pPr>
              <w:pStyle w:val="SemEspaamento"/>
              <w:rPr>
                <w:color w:val="auto"/>
              </w:rPr>
            </w:pPr>
            <w:r w:rsidRPr="00D27ADB">
              <w:rPr>
                <w:color w:val="auto"/>
              </w:rPr>
              <w:t>Recursos</w:t>
            </w:r>
          </w:p>
        </w:tc>
        <w:tc>
          <w:tcPr>
            <w:tcW w:w="1913" w:type="dxa"/>
            <w:shd w:val="clear" w:color="auto" w:fill="auto"/>
          </w:tcPr>
          <w:p w:rsidR="001C16E1" w:rsidRPr="00D27ADB" w:rsidRDefault="001C16E1" w:rsidP="002524BD">
            <w:pPr>
              <w:pStyle w:val="SemEspaamento"/>
              <w:rPr>
                <w:color w:val="auto"/>
              </w:rPr>
            </w:pPr>
            <w:r w:rsidRPr="00D27ADB">
              <w:rPr>
                <w:color w:val="auto"/>
              </w:rPr>
              <w:t>BASICA</w:t>
            </w:r>
          </w:p>
        </w:tc>
        <w:tc>
          <w:tcPr>
            <w:tcW w:w="2277" w:type="dxa"/>
            <w:shd w:val="clear" w:color="auto" w:fill="auto"/>
          </w:tcPr>
          <w:p w:rsidR="001C16E1" w:rsidRPr="00D27ADB" w:rsidRDefault="001C16E1" w:rsidP="002524BD">
            <w:pPr>
              <w:pStyle w:val="SemEspaamento"/>
              <w:rPr>
                <w:color w:val="auto"/>
              </w:rPr>
            </w:pPr>
            <w:r w:rsidRPr="00D27ADB">
              <w:rPr>
                <w:color w:val="auto"/>
              </w:rPr>
              <w:t>INTERMEDIÁRIA</w:t>
            </w:r>
          </w:p>
        </w:tc>
        <w:tc>
          <w:tcPr>
            <w:tcW w:w="2181" w:type="dxa"/>
            <w:shd w:val="clear" w:color="auto" w:fill="auto"/>
          </w:tcPr>
          <w:p w:rsidR="001C16E1" w:rsidRPr="00D27ADB" w:rsidRDefault="001C16E1" w:rsidP="002524BD">
            <w:pPr>
              <w:pStyle w:val="SemEspaamento"/>
              <w:rPr>
                <w:color w:val="auto"/>
              </w:rPr>
            </w:pPr>
            <w:r w:rsidRPr="00D27ADB">
              <w:rPr>
                <w:color w:val="auto"/>
              </w:rPr>
              <w:t>AVANCADA</w:t>
            </w:r>
          </w:p>
        </w:tc>
      </w:tr>
      <w:tr w:rsidR="00D27ADB" w:rsidRPr="00D27ADB" w:rsidTr="002724BC">
        <w:tc>
          <w:tcPr>
            <w:tcW w:w="2689" w:type="dxa"/>
            <w:shd w:val="clear" w:color="auto" w:fill="auto"/>
          </w:tcPr>
          <w:p w:rsidR="008F7B6E" w:rsidRPr="00D27ADB" w:rsidRDefault="00087EC6" w:rsidP="00BA4210">
            <w:pPr>
              <w:pStyle w:val="SemEspaamento"/>
              <w:rPr>
                <w:color w:val="auto"/>
              </w:rPr>
            </w:pPr>
            <w:r>
              <w:rPr>
                <w:color w:val="auto"/>
              </w:rPr>
              <w:t>Promover tela de fácil acesso</w:t>
            </w:r>
          </w:p>
        </w:tc>
        <w:tc>
          <w:tcPr>
            <w:tcW w:w="1913" w:type="dxa"/>
            <w:shd w:val="clear" w:color="auto" w:fill="auto"/>
          </w:tcPr>
          <w:p w:rsidR="008F7B6E" w:rsidRPr="00D27ADB" w:rsidRDefault="008F7B6E" w:rsidP="002724BC">
            <w:pPr>
              <w:pStyle w:val="SemEspaamento"/>
              <w:rPr>
                <w:color w:val="auto"/>
              </w:rPr>
            </w:pPr>
            <w:r w:rsidRPr="00D27ADB">
              <w:rPr>
                <w:color w:val="auto"/>
              </w:rPr>
              <w:t>X</w:t>
            </w:r>
          </w:p>
        </w:tc>
        <w:tc>
          <w:tcPr>
            <w:tcW w:w="2277" w:type="dxa"/>
            <w:shd w:val="clear" w:color="auto" w:fill="auto"/>
          </w:tcPr>
          <w:p w:rsidR="008F7B6E" w:rsidRPr="00D27ADB" w:rsidRDefault="008F7B6E" w:rsidP="002724BC">
            <w:pPr>
              <w:pStyle w:val="SemEspaamento"/>
              <w:rPr>
                <w:color w:val="auto"/>
              </w:rPr>
            </w:pPr>
            <w:r w:rsidRPr="00D27ADB">
              <w:rPr>
                <w:color w:val="auto"/>
              </w:rPr>
              <w:t>X</w:t>
            </w:r>
          </w:p>
        </w:tc>
        <w:tc>
          <w:tcPr>
            <w:tcW w:w="2181" w:type="dxa"/>
            <w:shd w:val="clear" w:color="auto" w:fill="auto"/>
          </w:tcPr>
          <w:p w:rsidR="008F7B6E" w:rsidRPr="00D27ADB" w:rsidRDefault="008F7B6E" w:rsidP="002724BC">
            <w:pPr>
              <w:pStyle w:val="SemEspaamento"/>
              <w:rPr>
                <w:color w:val="auto"/>
              </w:rPr>
            </w:pPr>
            <w:r w:rsidRPr="00D27ADB">
              <w:rPr>
                <w:color w:val="auto"/>
              </w:rPr>
              <w:t>X</w:t>
            </w:r>
          </w:p>
        </w:tc>
      </w:tr>
      <w:tr w:rsidR="00D27ADB" w:rsidRPr="00D27ADB" w:rsidTr="002724BC">
        <w:tc>
          <w:tcPr>
            <w:tcW w:w="2689" w:type="dxa"/>
            <w:shd w:val="clear" w:color="auto" w:fill="auto"/>
          </w:tcPr>
          <w:p w:rsidR="008F7B6E" w:rsidRPr="00D27ADB" w:rsidRDefault="000976D2" w:rsidP="002724BC">
            <w:pPr>
              <w:pStyle w:val="SemEspaamento"/>
              <w:rPr>
                <w:color w:val="auto"/>
              </w:rPr>
            </w:pPr>
            <w:r>
              <w:rPr>
                <w:color w:val="auto"/>
              </w:rPr>
              <w:t>Registrar Cadastro de projetos.</w:t>
            </w:r>
          </w:p>
        </w:tc>
        <w:tc>
          <w:tcPr>
            <w:tcW w:w="1913" w:type="dxa"/>
            <w:shd w:val="clear" w:color="auto" w:fill="auto"/>
          </w:tcPr>
          <w:p w:rsidR="008F7B6E" w:rsidRPr="00D27ADB" w:rsidRDefault="008F7B6E" w:rsidP="002724BC">
            <w:pPr>
              <w:pStyle w:val="SemEspaamento"/>
              <w:rPr>
                <w:color w:val="auto"/>
              </w:rPr>
            </w:pPr>
            <w:r w:rsidRPr="00D27ADB">
              <w:rPr>
                <w:color w:val="auto"/>
              </w:rPr>
              <w:t>X</w:t>
            </w:r>
          </w:p>
        </w:tc>
        <w:tc>
          <w:tcPr>
            <w:tcW w:w="2277" w:type="dxa"/>
            <w:shd w:val="clear" w:color="auto" w:fill="auto"/>
          </w:tcPr>
          <w:p w:rsidR="008F7B6E" w:rsidRPr="00D27ADB" w:rsidRDefault="008F7B6E" w:rsidP="002724BC">
            <w:pPr>
              <w:pStyle w:val="SemEspaamento"/>
              <w:rPr>
                <w:color w:val="auto"/>
              </w:rPr>
            </w:pPr>
            <w:r w:rsidRPr="00D27ADB">
              <w:rPr>
                <w:color w:val="auto"/>
              </w:rPr>
              <w:t>X</w:t>
            </w:r>
          </w:p>
        </w:tc>
        <w:tc>
          <w:tcPr>
            <w:tcW w:w="2181" w:type="dxa"/>
            <w:shd w:val="clear" w:color="auto" w:fill="auto"/>
          </w:tcPr>
          <w:p w:rsidR="008F7B6E" w:rsidRPr="00D27ADB" w:rsidRDefault="008F7B6E" w:rsidP="002724BC">
            <w:pPr>
              <w:pStyle w:val="SemEspaamento"/>
              <w:rPr>
                <w:color w:val="auto"/>
              </w:rPr>
            </w:pPr>
            <w:r w:rsidRPr="00D27ADB">
              <w:rPr>
                <w:color w:val="auto"/>
              </w:rPr>
              <w:t>X</w:t>
            </w:r>
          </w:p>
        </w:tc>
      </w:tr>
      <w:tr w:rsidR="00D27ADB" w:rsidRPr="00D27ADB" w:rsidTr="00A955ED">
        <w:tc>
          <w:tcPr>
            <w:tcW w:w="2689" w:type="dxa"/>
            <w:shd w:val="clear" w:color="auto" w:fill="auto"/>
          </w:tcPr>
          <w:p w:rsidR="001C16E1" w:rsidRPr="00D27ADB" w:rsidRDefault="00BA4210" w:rsidP="00BA4210">
            <w:pPr>
              <w:pStyle w:val="SemEspaamento"/>
              <w:tabs>
                <w:tab w:val="center" w:pos="1236"/>
              </w:tabs>
              <w:rPr>
                <w:color w:val="auto"/>
              </w:rPr>
            </w:pPr>
            <w:r w:rsidRPr="00D27ADB">
              <w:rPr>
                <w:color w:val="auto"/>
              </w:rPr>
              <w:t>Registro de agenda para a realização da banca</w:t>
            </w:r>
            <w:r>
              <w:rPr>
                <w:color w:val="auto"/>
              </w:rPr>
              <w:t>.</w:t>
            </w:r>
          </w:p>
        </w:tc>
        <w:tc>
          <w:tcPr>
            <w:tcW w:w="1913" w:type="dxa"/>
            <w:shd w:val="clear" w:color="auto" w:fill="auto"/>
          </w:tcPr>
          <w:p w:rsidR="001C16E1" w:rsidRPr="00D27ADB" w:rsidRDefault="001C16E1" w:rsidP="002524BD">
            <w:pPr>
              <w:pStyle w:val="SemEspaamento"/>
              <w:rPr>
                <w:color w:val="auto"/>
              </w:rPr>
            </w:pPr>
          </w:p>
        </w:tc>
        <w:tc>
          <w:tcPr>
            <w:tcW w:w="2277" w:type="dxa"/>
            <w:shd w:val="clear" w:color="auto" w:fill="auto"/>
          </w:tcPr>
          <w:p w:rsidR="001C16E1" w:rsidRPr="00D27ADB" w:rsidRDefault="001C16E1" w:rsidP="002524BD">
            <w:pPr>
              <w:pStyle w:val="SemEspaamento"/>
              <w:rPr>
                <w:color w:val="auto"/>
              </w:rPr>
            </w:pPr>
          </w:p>
        </w:tc>
        <w:tc>
          <w:tcPr>
            <w:tcW w:w="2181" w:type="dxa"/>
            <w:shd w:val="clear" w:color="auto" w:fill="auto"/>
          </w:tcPr>
          <w:p w:rsidR="001C16E1" w:rsidRPr="00D27ADB" w:rsidRDefault="001C16E1" w:rsidP="002524BD">
            <w:pPr>
              <w:pStyle w:val="SemEspaamento"/>
              <w:rPr>
                <w:color w:val="auto"/>
              </w:rPr>
            </w:pPr>
            <w:r w:rsidRPr="00D27ADB">
              <w:rPr>
                <w:color w:val="auto"/>
              </w:rPr>
              <w:t>X</w:t>
            </w:r>
          </w:p>
        </w:tc>
      </w:tr>
      <w:tr w:rsidR="00D27ADB" w:rsidRPr="00D27ADB" w:rsidTr="00A955ED">
        <w:tc>
          <w:tcPr>
            <w:tcW w:w="2689" w:type="dxa"/>
            <w:shd w:val="clear" w:color="auto" w:fill="auto"/>
          </w:tcPr>
          <w:p w:rsidR="001C16E1" w:rsidRPr="00D27ADB" w:rsidRDefault="00BA4210" w:rsidP="002524BD">
            <w:pPr>
              <w:pStyle w:val="SemEspaamento"/>
              <w:rPr>
                <w:color w:val="auto"/>
              </w:rPr>
            </w:pPr>
            <w:r w:rsidRPr="00D27ADB">
              <w:rPr>
                <w:color w:val="auto"/>
              </w:rPr>
              <w:t>Registro de notas para cada requisito</w:t>
            </w:r>
            <w:r>
              <w:rPr>
                <w:color w:val="auto"/>
              </w:rPr>
              <w:t>.</w:t>
            </w:r>
          </w:p>
        </w:tc>
        <w:tc>
          <w:tcPr>
            <w:tcW w:w="1913" w:type="dxa"/>
            <w:shd w:val="clear" w:color="auto" w:fill="auto"/>
          </w:tcPr>
          <w:p w:rsidR="001C16E1" w:rsidRPr="00D27ADB" w:rsidRDefault="001C16E1" w:rsidP="002524BD">
            <w:pPr>
              <w:pStyle w:val="SemEspaamento"/>
              <w:rPr>
                <w:color w:val="auto"/>
              </w:rPr>
            </w:pPr>
          </w:p>
        </w:tc>
        <w:tc>
          <w:tcPr>
            <w:tcW w:w="2277" w:type="dxa"/>
            <w:shd w:val="clear" w:color="auto" w:fill="auto"/>
          </w:tcPr>
          <w:p w:rsidR="001C16E1" w:rsidRPr="00D27ADB" w:rsidRDefault="001C16E1" w:rsidP="002524BD">
            <w:pPr>
              <w:pStyle w:val="SemEspaamento"/>
              <w:rPr>
                <w:color w:val="auto"/>
              </w:rPr>
            </w:pPr>
            <w:r w:rsidRPr="00D27ADB">
              <w:rPr>
                <w:color w:val="auto"/>
              </w:rPr>
              <w:t>X</w:t>
            </w:r>
          </w:p>
        </w:tc>
        <w:tc>
          <w:tcPr>
            <w:tcW w:w="2181" w:type="dxa"/>
            <w:shd w:val="clear" w:color="auto" w:fill="auto"/>
          </w:tcPr>
          <w:p w:rsidR="001C16E1" w:rsidRPr="00D27ADB" w:rsidRDefault="001C16E1" w:rsidP="002524BD">
            <w:pPr>
              <w:pStyle w:val="SemEspaamento"/>
              <w:rPr>
                <w:color w:val="auto"/>
              </w:rPr>
            </w:pPr>
            <w:r w:rsidRPr="00D27ADB">
              <w:rPr>
                <w:color w:val="auto"/>
              </w:rPr>
              <w:t>X</w:t>
            </w:r>
          </w:p>
        </w:tc>
      </w:tr>
      <w:tr w:rsidR="00972366" w:rsidRPr="00D27ADB" w:rsidTr="00A955ED">
        <w:tc>
          <w:tcPr>
            <w:tcW w:w="2689" w:type="dxa"/>
            <w:shd w:val="clear" w:color="auto" w:fill="auto"/>
          </w:tcPr>
          <w:p w:rsidR="00972366" w:rsidRPr="00D27ADB" w:rsidRDefault="00972366" w:rsidP="002524BD">
            <w:pPr>
              <w:pStyle w:val="SemEspaamento"/>
              <w:rPr>
                <w:color w:val="auto"/>
              </w:rPr>
            </w:pPr>
            <w:r>
              <w:rPr>
                <w:color w:val="auto"/>
              </w:rPr>
              <w:t>Cadastro de aluno</w:t>
            </w:r>
          </w:p>
        </w:tc>
        <w:tc>
          <w:tcPr>
            <w:tcW w:w="1913" w:type="dxa"/>
            <w:shd w:val="clear" w:color="auto" w:fill="auto"/>
          </w:tcPr>
          <w:p w:rsidR="00972366" w:rsidRPr="00D27ADB" w:rsidRDefault="00972366" w:rsidP="002524BD">
            <w:pPr>
              <w:pStyle w:val="SemEspaamento"/>
              <w:rPr>
                <w:color w:val="auto"/>
              </w:rPr>
            </w:pPr>
            <w:r>
              <w:rPr>
                <w:color w:val="auto"/>
              </w:rPr>
              <w:t>X</w:t>
            </w:r>
          </w:p>
        </w:tc>
        <w:tc>
          <w:tcPr>
            <w:tcW w:w="2277" w:type="dxa"/>
            <w:shd w:val="clear" w:color="auto" w:fill="auto"/>
          </w:tcPr>
          <w:p w:rsidR="00972366" w:rsidRPr="00D27ADB" w:rsidRDefault="00972366" w:rsidP="002524BD">
            <w:pPr>
              <w:pStyle w:val="SemEspaamento"/>
              <w:rPr>
                <w:color w:val="auto"/>
              </w:rPr>
            </w:pPr>
            <w:r>
              <w:rPr>
                <w:color w:val="auto"/>
              </w:rPr>
              <w:t>X</w:t>
            </w:r>
          </w:p>
        </w:tc>
        <w:tc>
          <w:tcPr>
            <w:tcW w:w="2181" w:type="dxa"/>
            <w:shd w:val="clear" w:color="auto" w:fill="auto"/>
          </w:tcPr>
          <w:p w:rsidR="00972366" w:rsidRPr="00D27ADB" w:rsidRDefault="00972366" w:rsidP="002524BD">
            <w:pPr>
              <w:pStyle w:val="SemEspaamento"/>
              <w:rPr>
                <w:color w:val="auto"/>
              </w:rPr>
            </w:pPr>
            <w:r>
              <w:rPr>
                <w:color w:val="auto"/>
              </w:rPr>
              <w:t>X</w:t>
            </w:r>
          </w:p>
        </w:tc>
      </w:tr>
      <w:tr w:rsidR="00972366" w:rsidRPr="00D27ADB" w:rsidTr="00A955ED">
        <w:tc>
          <w:tcPr>
            <w:tcW w:w="2689" w:type="dxa"/>
            <w:shd w:val="clear" w:color="auto" w:fill="auto"/>
          </w:tcPr>
          <w:p w:rsidR="00972366" w:rsidRPr="00D27ADB" w:rsidRDefault="00972366" w:rsidP="002524BD">
            <w:pPr>
              <w:pStyle w:val="SemEspaamento"/>
              <w:rPr>
                <w:color w:val="auto"/>
              </w:rPr>
            </w:pPr>
            <w:r>
              <w:rPr>
                <w:color w:val="auto"/>
              </w:rPr>
              <w:t>Cadastro de professor</w:t>
            </w:r>
          </w:p>
        </w:tc>
        <w:tc>
          <w:tcPr>
            <w:tcW w:w="1913" w:type="dxa"/>
            <w:shd w:val="clear" w:color="auto" w:fill="auto"/>
          </w:tcPr>
          <w:p w:rsidR="00972366" w:rsidRPr="00D27ADB" w:rsidRDefault="00972366" w:rsidP="002524BD">
            <w:pPr>
              <w:pStyle w:val="SemEspaamento"/>
              <w:rPr>
                <w:color w:val="auto"/>
              </w:rPr>
            </w:pPr>
            <w:r>
              <w:rPr>
                <w:color w:val="auto"/>
              </w:rPr>
              <w:t>X</w:t>
            </w:r>
          </w:p>
        </w:tc>
        <w:tc>
          <w:tcPr>
            <w:tcW w:w="2277" w:type="dxa"/>
            <w:shd w:val="clear" w:color="auto" w:fill="auto"/>
          </w:tcPr>
          <w:p w:rsidR="00972366" w:rsidRPr="00D27ADB" w:rsidRDefault="00972366" w:rsidP="002524BD">
            <w:pPr>
              <w:pStyle w:val="SemEspaamento"/>
              <w:rPr>
                <w:color w:val="auto"/>
              </w:rPr>
            </w:pPr>
            <w:r>
              <w:rPr>
                <w:color w:val="auto"/>
              </w:rPr>
              <w:t>X</w:t>
            </w:r>
          </w:p>
        </w:tc>
        <w:tc>
          <w:tcPr>
            <w:tcW w:w="2181" w:type="dxa"/>
            <w:shd w:val="clear" w:color="auto" w:fill="auto"/>
          </w:tcPr>
          <w:p w:rsidR="00972366" w:rsidRPr="00D27ADB" w:rsidRDefault="00972366" w:rsidP="002524BD">
            <w:pPr>
              <w:pStyle w:val="SemEspaamento"/>
              <w:rPr>
                <w:color w:val="auto"/>
              </w:rPr>
            </w:pPr>
            <w:r>
              <w:rPr>
                <w:color w:val="auto"/>
              </w:rPr>
              <w:t>X</w:t>
            </w:r>
          </w:p>
        </w:tc>
      </w:tr>
      <w:tr w:rsidR="00972366" w:rsidRPr="00D27ADB" w:rsidTr="00A955ED">
        <w:tc>
          <w:tcPr>
            <w:tcW w:w="2689" w:type="dxa"/>
            <w:shd w:val="clear" w:color="auto" w:fill="auto"/>
          </w:tcPr>
          <w:p w:rsidR="00972366" w:rsidRPr="00D27ADB" w:rsidRDefault="00972366" w:rsidP="002524BD">
            <w:pPr>
              <w:pStyle w:val="SemEspaamento"/>
              <w:rPr>
                <w:color w:val="auto"/>
              </w:rPr>
            </w:pPr>
            <w:proofErr w:type="spellStart"/>
            <w:r>
              <w:rPr>
                <w:color w:val="auto"/>
              </w:rPr>
              <w:t>Login</w:t>
            </w:r>
            <w:proofErr w:type="spellEnd"/>
            <w:r>
              <w:rPr>
                <w:color w:val="auto"/>
              </w:rPr>
              <w:t xml:space="preserve"> de aluno</w:t>
            </w:r>
          </w:p>
        </w:tc>
        <w:tc>
          <w:tcPr>
            <w:tcW w:w="1913" w:type="dxa"/>
            <w:shd w:val="clear" w:color="auto" w:fill="auto"/>
          </w:tcPr>
          <w:p w:rsidR="00972366" w:rsidRPr="00D27ADB" w:rsidRDefault="00972366" w:rsidP="002524BD">
            <w:pPr>
              <w:pStyle w:val="SemEspaamento"/>
              <w:rPr>
                <w:color w:val="auto"/>
              </w:rPr>
            </w:pPr>
            <w:r>
              <w:rPr>
                <w:color w:val="auto"/>
              </w:rPr>
              <w:t>X</w:t>
            </w:r>
          </w:p>
        </w:tc>
        <w:tc>
          <w:tcPr>
            <w:tcW w:w="2277" w:type="dxa"/>
            <w:shd w:val="clear" w:color="auto" w:fill="auto"/>
          </w:tcPr>
          <w:p w:rsidR="00972366" w:rsidRPr="00D27ADB" w:rsidRDefault="00972366" w:rsidP="002524BD">
            <w:pPr>
              <w:pStyle w:val="SemEspaamento"/>
              <w:rPr>
                <w:color w:val="auto"/>
              </w:rPr>
            </w:pPr>
            <w:r>
              <w:rPr>
                <w:color w:val="auto"/>
              </w:rPr>
              <w:t>X</w:t>
            </w:r>
          </w:p>
        </w:tc>
        <w:tc>
          <w:tcPr>
            <w:tcW w:w="2181" w:type="dxa"/>
            <w:shd w:val="clear" w:color="auto" w:fill="auto"/>
          </w:tcPr>
          <w:p w:rsidR="00972366" w:rsidRPr="00D27ADB" w:rsidRDefault="00972366" w:rsidP="002524BD">
            <w:pPr>
              <w:pStyle w:val="SemEspaamento"/>
              <w:rPr>
                <w:color w:val="auto"/>
              </w:rPr>
            </w:pPr>
            <w:r>
              <w:rPr>
                <w:color w:val="auto"/>
              </w:rPr>
              <w:t>X</w:t>
            </w:r>
          </w:p>
        </w:tc>
      </w:tr>
      <w:tr w:rsidR="00972366" w:rsidRPr="00D27ADB" w:rsidTr="00A955ED">
        <w:tc>
          <w:tcPr>
            <w:tcW w:w="2689" w:type="dxa"/>
            <w:shd w:val="clear" w:color="auto" w:fill="auto"/>
          </w:tcPr>
          <w:p w:rsidR="00972366" w:rsidRPr="00D27ADB" w:rsidRDefault="00972366" w:rsidP="002524BD">
            <w:pPr>
              <w:pStyle w:val="SemEspaamento"/>
              <w:rPr>
                <w:color w:val="auto"/>
              </w:rPr>
            </w:pPr>
            <w:proofErr w:type="spellStart"/>
            <w:r>
              <w:rPr>
                <w:color w:val="auto"/>
              </w:rPr>
              <w:t>Login</w:t>
            </w:r>
            <w:proofErr w:type="spellEnd"/>
            <w:r>
              <w:rPr>
                <w:color w:val="auto"/>
              </w:rPr>
              <w:t xml:space="preserve"> de professor</w:t>
            </w:r>
          </w:p>
        </w:tc>
        <w:tc>
          <w:tcPr>
            <w:tcW w:w="1913" w:type="dxa"/>
            <w:shd w:val="clear" w:color="auto" w:fill="auto"/>
          </w:tcPr>
          <w:p w:rsidR="00972366" w:rsidRPr="00D27ADB" w:rsidRDefault="00972366" w:rsidP="002524BD">
            <w:pPr>
              <w:pStyle w:val="SemEspaamento"/>
              <w:rPr>
                <w:color w:val="auto"/>
              </w:rPr>
            </w:pPr>
            <w:r>
              <w:rPr>
                <w:color w:val="auto"/>
              </w:rPr>
              <w:t>X</w:t>
            </w:r>
          </w:p>
        </w:tc>
        <w:tc>
          <w:tcPr>
            <w:tcW w:w="2277" w:type="dxa"/>
            <w:shd w:val="clear" w:color="auto" w:fill="auto"/>
          </w:tcPr>
          <w:p w:rsidR="00972366" w:rsidRPr="00D27ADB" w:rsidRDefault="00972366" w:rsidP="002524BD">
            <w:pPr>
              <w:pStyle w:val="SemEspaamento"/>
              <w:rPr>
                <w:color w:val="auto"/>
              </w:rPr>
            </w:pPr>
            <w:r>
              <w:rPr>
                <w:color w:val="auto"/>
              </w:rPr>
              <w:t>X</w:t>
            </w:r>
          </w:p>
        </w:tc>
        <w:tc>
          <w:tcPr>
            <w:tcW w:w="2181" w:type="dxa"/>
            <w:shd w:val="clear" w:color="auto" w:fill="auto"/>
          </w:tcPr>
          <w:p w:rsidR="00972366" w:rsidRPr="00D27ADB" w:rsidRDefault="00972366" w:rsidP="002524BD">
            <w:pPr>
              <w:pStyle w:val="SemEspaamento"/>
              <w:rPr>
                <w:color w:val="auto"/>
              </w:rPr>
            </w:pPr>
            <w:r>
              <w:rPr>
                <w:color w:val="auto"/>
              </w:rPr>
              <w:t>X</w:t>
            </w:r>
          </w:p>
        </w:tc>
      </w:tr>
      <w:tr w:rsidR="00D27ADB" w:rsidRPr="00D27ADB" w:rsidTr="00A955ED">
        <w:tc>
          <w:tcPr>
            <w:tcW w:w="2689" w:type="dxa"/>
            <w:shd w:val="clear" w:color="auto" w:fill="auto"/>
          </w:tcPr>
          <w:p w:rsidR="001C16E1" w:rsidRPr="00D27ADB" w:rsidRDefault="00BA4210" w:rsidP="002524BD">
            <w:pPr>
              <w:pStyle w:val="SemEspaamento"/>
              <w:rPr>
                <w:color w:val="auto"/>
              </w:rPr>
            </w:pPr>
            <w:r w:rsidRPr="00D27ADB">
              <w:rPr>
                <w:color w:val="auto"/>
              </w:rPr>
              <w:t>Controle de acesso/usuários</w:t>
            </w:r>
          </w:p>
        </w:tc>
        <w:tc>
          <w:tcPr>
            <w:tcW w:w="1913" w:type="dxa"/>
            <w:shd w:val="clear" w:color="auto" w:fill="auto"/>
          </w:tcPr>
          <w:p w:rsidR="001C16E1" w:rsidRPr="00D27ADB" w:rsidRDefault="00BA4210" w:rsidP="002524BD">
            <w:pPr>
              <w:pStyle w:val="SemEspaamento"/>
              <w:rPr>
                <w:color w:val="auto"/>
              </w:rPr>
            </w:pPr>
            <w:r>
              <w:rPr>
                <w:color w:val="auto"/>
              </w:rPr>
              <w:t>X</w:t>
            </w:r>
          </w:p>
        </w:tc>
        <w:tc>
          <w:tcPr>
            <w:tcW w:w="2277" w:type="dxa"/>
            <w:shd w:val="clear" w:color="auto" w:fill="auto"/>
          </w:tcPr>
          <w:p w:rsidR="001C16E1" w:rsidRPr="00D27ADB" w:rsidRDefault="001C16E1" w:rsidP="002524BD">
            <w:pPr>
              <w:pStyle w:val="SemEspaamento"/>
              <w:rPr>
                <w:color w:val="auto"/>
              </w:rPr>
            </w:pPr>
            <w:r w:rsidRPr="00D27ADB">
              <w:rPr>
                <w:color w:val="auto"/>
              </w:rPr>
              <w:t>X</w:t>
            </w:r>
          </w:p>
        </w:tc>
        <w:tc>
          <w:tcPr>
            <w:tcW w:w="2181" w:type="dxa"/>
            <w:shd w:val="clear" w:color="auto" w:fill="auto"/>
          </w:tcPr>
          <w:p w:rsidR="001C16E1" w:rsidRPr="00D27ADB" w:rsidRDefault="001C16E1" w:rsidP="002524BD">
            <w:pPr>
              <w:pStyle w:val="SemEspaamento"/>
              <w:rPr>
                <w:color w:val="auto"/>
              </w:rPr>
            </w:pPr>
            <w:r w:rsidRPr="00D27ADB">
              <w:rPr>
                <w:color w:val="auto"/>
              </w:rPr>
              <w:t>X</w:t>
            </w:r>
          </w:p>
        </w:tc>
      </w:tr>
      <w:tr w:rsidR="00D27ADB" w:rsidRPr="00D27ADB" w:rsidTr="00A955ED">
        <w:tc>
          <w:tcPr>
            <w:tcW w:w="2689" w:type="dxa"/>
            <w:shd w:val="clear" w:color="auto" w:fill="auto"/>
          </w:tcPr>
          <w:p w:rsidR="001C16E1" w:rsidRPr="00D27ADB" w:rsidRDefault="00BA4210" w:rsidP="002524BD">
            <w:pPr>
              <w:pStyle w:val="SemEspaamento"/>
              <w:rPr>
                <w:color w:val="auto"/>
              </w:rPr>
            </w:pPr>
            <w:r w:rsidRPr="00D27ADB">
              <w:rPr>
                <w:color w:val="auto"/>
              </w:rPr>
              <w:t>Geração de certificados de participação</w:t>
            </w:r>
          </w:p>
        </w:tc>
        <w:tc>
          <w:tcPr>
            <w:tcW w:w="1913" w:type="dxa"/>
            <w:shd w:val="clear" w:color="auto" w:fill="auto"/>
          </w:tcPr>
          <w:p w:rsidR="001C16E1" w:rsidRPr="00D27ADB" w:rsidRDefault="001C16E1" w:rsidP="002524BD">
            <w:pPr>
              <w:pStyle w:val="SemEspaamento"/>
              <w:rPr>
                <w:color w:val="auto"/>
              </w:rPr>
            </w:pPr>
          </w:p>
        </w:tc>
        <w:tc>
          <w:tcPr>
            <w:tcW w:w="2277" w:type="dxa"/>
            <w:shd w:val="clear" w:color="auto" w:fill="auto"/>
          </w:tcPr>
          <w:p w:rsidR="001C16E1" w:rsidRPr="00D27ADB" w:rsidRDefault="001C16E1" w:rsidP="002524BD">
            <w:pPr>
              <w:pStyle w:val="SemEspaamento"/>
              <w:rPr>
                <w:color w:val="auto"/>
              </w:rPr>
            </w:pPr>
          </w:p>
        </w:tc>
        <w:tc>
          <w:tcPr>
            <w:tcW w:w="2181" w:type="dxa"/>
            <w:shd w:val="clear" w:color="auto" w:fill="auto"/>
          </w:tcPr>
          <w:p w:rsidR="001C16E1" w:rsidRPr="00D27ADB" w:rsidRDefault="00C776DC" w:rsidP="002524BD">
            <w:pPr>
              <w:pStyle w:val="SemEspaamento"/>
              <w:rPr>
                <w:color w:val="auto"/>
              </w:rPr>
            </w:pPr>
            <w:r>
              <w:rPr>
                <w:color w:val="auto"/>
              </w:rPr>
              <w:t>X</w:t>
            </w:r>
          </w:p>
        </w:tc>
      </w:tr>
      <w:tr w:rsidR="00087EC6" w:rsidRPr="00D27ADB" w:rsidTr="00A955ED">
        <w:tc>
          <w:tcPr>
            <w:tcW w:w="2689" w:type="dxa"/>
            <w:shd w:val="clear" w:color="auto" w:fill="auto"/>
          </w:tcPr>
          <w:p w:rsidR="00087EC6" w:rsidRPr="00D27ADB" w:rsidRDefault="00025C2E" w:rsidP="00025C2E">
            <w:pPr>
              <w:pStyle w:val="SemEspaamento"/>
              <w:rPr>
                <w:color w:val="auto"/>
              </w:rPr>
            </w:pPr>
            <w:r>
              <w:rPr>
                <w:color w:val="auto"/>
              </w:rPr>
              <w:t>Disponibilizar visualização de notas e desenvolvimento ao longo do tempo.</w:t>
            </w:r>
          </w:p>
        </w:tc>
        <w:tc>
          <w:tcPr>
            <w:tcW w:w="1913" w:type="dxa"/>
            <w:shd w:val="clear" w:color="auto" w:fill="auto"/>
          </w:tcPr>
          <w:p w:rsidR="00087EC6" w:rsidRPr="00D27ADB" w:rsidRDefault="00087EC6" w:rsidP="002524BD">
            <w:pPr>
              <w:pStyle w:val="SemEspaamento"/>
              <w:rPr>
                <w:color w:val="auto"/>
              </w:rPr>
            </w:pPr>
          </w:p>
        </w:tc>
        <w:tc>
          <w:tcPr>
            <w:tcW w:w="2277" w:type="dxa"/>
            <w:shd w:val="clear" w:color="auto" w:fill="auto"/>
          </w:tcPr>
          <w:p w:rsidR="00087EC6" w:rsidRPr="00D27ADB" w:rsidRDefault="00087EC6" w:rsidP="002524BD">
            <w:pPr>
              <w:pStyle w:val="SemEspaamento"/>
              <w:rPr>
                <w:color w:val="auto"/>
              </w:rPr>
            </w:pPr>
          </w:p>
        </w:tc>
        <w:tc>
          <w:tcPr>
            <w:tcW w:w="2181" w:type="dxa"/>
            <w:shd w:val="clear" w:color="auto" w:fill="auto"/>
          </w:tcPr>
          <w:p w:rsidR="00087EC6" w:rsidRDefault="00025C2E" w:rsidP="002524BD">
            <w:pPr>
              <w:pStyle w:val="SemEspaamento"/>
              <w:rPr>
                <w:color w:val="auto"/>
              </w:rPr>
            </w:pPr>
            <w:r>
              <w:rPr>
                <w:color w:val="auto"/>
              </w:rPr>
              <w:t>X</w:t>
            </w:r>
          </w:p>
        </w:tc>
      </w:tr>
      <w:tr w:rsidR="00D27ADB" w:rsidRPr="00D27ADB" w:rsidTr="00A955ED">
        <w:tc>
          <w:tcPr>
            <w:tcW w:w="2689" w:type="dxa"/>
            <w:shd w:val="clear" w:color="auto" w:fill="auto"/>
          </w:tcPr>
          <w:p w:rsidR="001C16E1" w:rsidRPr="00D27ADB" w:rsidRDefault="00087EC6" w:rsidP="00087EC6">
            <w:pPr>
              <w:pStyle w:val="SemEspaamento"/>
              <w:rPr>
                <w:color w:val="auto"/>
              </w:rPr>
            </w:pPr>
            <w:r>
              <w:rPr>
                <w:color w:val="auto"/>
              </w:rPr>
              <w:t>Gerar r</w:t>
            </w:r>
            <w:r w:rsidR="00BA4210" w:rsidRPr="00D27ADB">
              <w:rPr>
                <w:color w:val="auto"/>
              </w:rPr>
              <w:t>elatório de notas</w:t>
            </w:r>
            <w:r>
              <w:rPr>
                <w:color w:val="auto"/>
              </w:rPr>
              <w:t>.</w:t>
            </w:r>
          </w:p>
        </w:tc>
        <w:tc>
          <w:tcPr>
            <w:tcW w:w="1913" w:type="dxa"/>
            <w:shd w:val="clear" w:color="auto" w:fill="auto"/>
          </w:tcPr>
          <w:p w:rsidR="001C16E1" w:rsidRPr="00D27ADB" w:rsidRDefault="001C16E1" w:rsidP="002524BD">
            <w:pPr>
              <w:pStyle w:val="SemEspaamento"/>
              <w:rPr>
                <w:color w:val="auto"/>
              </w:rPr>
            </w:pPr>
          </w:p>
        </w:tc>
        <w:tc>
          <w:tcPr>
            <w:tcW w:w="2277" w:type="dxa"/>
            <w:shd w:val="clear" w:color="auto" w:fill="auto"/>
          </w:tcPr>
          <w:p w:rsidR="001C16E1" w:rsidRPr="00D27ADB" w:rsidRDefault="00BA4210" w:rsidP="002524BD">
            <w:pPr>
              <w:pStyle w:val="SemEspaamento"/>
              <w:rPr>
                <w:color w:val="auto"/>
              </w:rPr>
            </w:pPr>
            <w:r>
              <w:rPr>
                <w:color w:val="auto"/>
              </w:rPr>
              <w:t>X</w:t>
            </w:r>
          </w:p>
        </w:tc>
        <w:tc>
          <w:tcPr>
            <w:tcW w:w="2181" w:type="dxa"/>
            <w:shd w:val="clear" w:color="auto" w:fill="auto"/>
          </w:tcPr>
          <w:p w:rsidR="001C16E1" w:rsidRPr="00D27ADB" w:rsidRDefault="00BA4210" w:rsidP="002524BD">
            <w:pPr>
              <w:pStyle w:val="SemEspaamento"/>
              <w:rPr>
                <w:color w:val="auto"/>
              </w:rPr>
            </w:pPr>
            <w:r>
              <w:rPr>
                <w:color w:val="auto"/>
              </w:rPr>
              <w:t>X</w:t>
            </w:r>
          </w:p>
        </w:tc>
      </w:tr>
      <w:tr w:rsidR="00025C2E" w:rsidRPr="00D27ADB" w:rsidTr="00A955ED">
        <w:tc>
          <w:tcPr>
            <w:tcW w:w="2689" w:type="dxa"/>
            <w:shd w:val="clear" w:color="auto" w:fill="auto"/>
          </w:tcPr>
          <w:p w:rsidR="00025C2E" w:rsidRDefault="00025C2E" w:rsidP="00087EC6">
            <w:pPr>
              <w:pStyle w:val="SemEspaamento"/>
              <w:rPr>
                <w:color w:val="auto"/>
              </w:rPr>
            </w:pPr>
            <w:r>
              <w:rPr>
                <w:color w:val="auto"/>
              </w:rPr>
              <w:t>Mostrar resultados obtidos</w:t>
            </w:r>
          </w:p>
        </w:tc>
        <w:tc>
          <w:tcPr>
            <w:tcW w:w="1913" w:type="dxa"/>
            <w:shd w:val="clear" w:color="auto" w:fill="auto"/>
          </w:tcPr>
          <w:p w:rsidR="00025C2E" w:rsidRPr="00D27ADB" w:rsidRDefault="00025C2E" w:rsidP="002524BD">
            <w:pPr>
              <w:pStyle w:val="SemEspaamento"/>
              <w:rPr>
                <w:color w:val="auto"/>
              </w:rPr>
            </w:pPr>
          </w:p>
        </w:tc>
        <w:tc>
          <w:tcPr>
            <w:tcW w:w="2277" w:type="dxa"/>
            <w:shd w:val="clear" w:color="auto" w:fill="auto"/>
          </w:tcPr>
          <w:p w:rsidR="00025C2E" w:rsidRDefault="00025C2E" w:rsidP="002524BD">
            <w:pPr>
              <w:pStyle w:val="SemEspaamento"/>
              <w:rPr>
                <w:color w:val="auto"/>
              </w:rPr>
            </w:pPr>
          </w:p>
        </w:tc>
        <w:tc>
          <w:tcPr>
            <w:tcW w:w="2181" w:type="dxa"/>
            <w:shd w:val="clear" w:color="auto" w:fill="auto"/>
          </w:tcPr>
          <w:p w:rsidR="00025C2E" w:rsidRDefault="00025C2E" w:rsidP="002524BD">
            <w:pPr>
              <w:pStyle w:val="SemEspaamento"/>
              <w:rPr>
                <w:color w:val="auto"/>
              </w:rPr>
            </w:pPr>
            <w:r>
              <w:rPr>
                <w:color w:val="auto"/>
              </w:rPr>
              <w:t>X</w:t>
            </w:r>
          </w:p>
        </w:tc>
      </w:tr>
      <w:tr w:rsidR="00025C2E" w:rsidRPr="00D27ADB" w:rsidTr="00A955ED">
        <w:tc>
          <w:tcPr>
            <w:tcW w:w="2689" w:type="dxa"/>
            <w:shd w:val="clear" w:color="auto" w:fill="auto"/>
          </w:tcPr>
          <w:p w:rsidR="00025C2E" w:rsidRDefault="00025C2E" w:rsidP="00087EC6">
            <w:pPr>
              <w:pStyle w:val="SemEspaamento"/>
              <w:rPr>
                <w:color w:val="auto"/>
              </w:rPr>
            </w:pPr>
            <w:r>
              <w:rPr>
                <w:color w:val="auto"/>
              </w:rPr>
              <w:t>Mostrar etapas concluídas ao longo do tempo.</w:t>
            </w:r>
          </w:p>
        </w:tc>
        <w:tc>
          <w:tcPr>
            <w:tcW w:w="1913" w:type="dxa"/>
            <w:shd w:val="clear" w:color="auto" w:fill="auto"/>
          </w:tcPr>
          <w:p w:rsidR="00025C2E" w:rsidRPr="00D27ADB" w:rsidRDefault="00025C2E" w:rsidP="002524BD">
            <w:pPr>
              <w:pStyle w:val="SemEspaamento"/>
              <w:rPr>
                <w:color w:val="auto"/>
              </w:rPr>
            </w:pPr>
          </w:p>
        </w:tc>
        <w:tc>
          <w:tcPr>
            <w:tcW w:w="2277" w:type="dxa"/>
            <w:shd w:val="clear" w:color="auto" w:fill="auto"/>
          </w:tcPr>
          <w:p w:rsidR="00025C2E" w:rsidRDefault="00025C2E" w:rsidP="002524BD">
            <w:pPr>
              <w:pStyle w:val="SemEspaamento"/>
              <w:rPr>
                <w:color w:val="auto"/>
              </w:rPr>
            </w:pPr>
          </w:p>
        </w:tc>
        <w:tc>
          <w:tcPr>
            <w:tcW w:w="2181" w:type="dxa"/>
            <w:shd w:val="clear" w:color="auto" w:fill="auto"/>
          </w:tcPr>
          <w:p w:rsidR="00025C2E" w:rsidRDefault="00025C2E" w:rsidP="002524BD">
            <w:pPr>
              <w:pStyle w:val="SemEspaamento"/>
              <w:rPr>
                <w:color w:val="auto"/>
              </w:rPr>
            </w:pPr>
            <w:r>
              <w:rPr>
                <w:color w:val="auto"/>
              </w:rPr>
              <w:t>X</w:t>
            </w:r>
          </w:p>
        </w:tc>
      </w:tr>
      <w:tr w:rsidR="00BA4210" w:rsidRPr="00D27ADB" w:rsidTr="00A955ED">
        <w:tc>
          <w:tcPr>
            <w:tcW w:w="2689" w:type="dxa"/>
            <w:shd w:val="clear" w:color="auto" w:fill="auto"/>
          </w:tcPr>
          <w:p w:rsidR="00BA4210" w:rsidRPr="00D27ADB" w:rsidRDefault="00BA4210" w:rsidP="002524BD">
            <w:pPr>
              <w:pStyle w:val="SemEspaamento"/>
              <w:rPr>
                <w:color w:val="auto"/>
              </w:rPr>
            </w:pPr>
            <w:r w:rsidRPr="00D27ADB">
              <w:rPr>
                <w:color w:val="auto"/>
              </w:rPr>
              <w:t>PRAZO</w:t>
            </w:r>
          </w:p>
        </w:tc>
        <w:tc>
          <w:tcPr>
            <w:tcW w:w="1913" w:type="dxa"/>
            <w:shd w:val="clear" w:color="auto" w:fill="auto"/>
          </w:tcPr>
          <w:p w:rsidR="00BA4210" w:rsidRPr="00C776DC" w:rsidRDefault="00972366" w:rsidP="00C776DC">
            <w:pPr>
              <w:pStyle w:val="SemEspaamento"/>
              <w:jc w:val="center"/>
              <w:rPr>
                <w:b/>
                <w:color w:val="auto"/>
              </w:rPr>
            </w:pPr>
            <w:r w:rsidRPr="00C776DC">
              <w:rPr>
                <w:b/>
                <w:color w:val="auto"/>
              </w:rPr>
              <w:t>6 Meses</w:t>
            </w:r>
          </w:p>
        </w:tc>
        <w:tc>
          <w:tcPr>
            <w:tcW w:w="2277" w:type="dxa"/>
            <w:shd w:val="clear" w:color="auto" w:fill="auto"/>
          </w:tcPr>
          <w:p w:rsidR="00BA4210" w:rsidRPr="00C776DC" w:rsidRDefault="00972366" w:rsidP="00C776DC">
            <w:pPr>
              <w:pStyle w:val="SemEspaamento"/>
              <w:jc w:val="center"/>
              <w:rPr>
                <w:b/>
                <w:color w:val="auto"/>
              </w:rPr>
            </w:pPr>
            <w:r w:rsidRPr="00C776DC">
              <w:rPr>
                <w:b/>
                <w:color w:val="auto"/>
              </w:rPr>
              <w:t>12 Meses</w:t>
            </w:r>
          </w:p>
        </w:tc>
        <w:tc>
          <w:tcPr>
            <w:tcW w:w="2181" w:type="dxa"/>
            <w:shd w:val="clear" w:color="auto" w:fill="auto"/>
          </w:tcPr>
          <w:p w:rsidR="00BA4210" w:rsidRPr="00C776DC" w:rsidRDefault="00972366" w:rsidP="00C776DC">
            <w:pPr>
              <w:pStyle w:val="SemEspaamento"/>
              <w:jc w:val="center"/>
              <w:rPr>
                <w:b/>
                <w:color w:val="auto"/>
              </w:rPr>
            </w:pPr>
            <w:r w:rsidRPr="00C776DC">
              <w:rPr>
                <w:b/>
                <w:color w:val="auto"/>
              </w:rPr>
              <w:t>20 Meses</w:t>
            </w:r>
          </w:p>
        </w:tc>
      </w:tr>
      <w:tr w:rsidR="00BA4210" w:rsidRPr="00D27ADB" w:rsidTr="00A955ED">
        <w:tc>
          <w:tcPr>
            <w:tcW w:w="2689" w:type="dxa"/>
            <w:shd w:val="clear" w:color="auto" w:fill="auto"/>
          </w:tcPr>
          <w:p w:rsidR="00BA4210" w:rsidRPr="00D27ADB" w:rsidRDefault="00BA4210" w:rsidP="002524BD">
            <w:pPr>
              <w:pStyle w:val="SemEspaamento"/>
              <w:rPr>
                <w:color w:val="auto"/>
              </w:rPr>
            </w:pPr>
            <w:r w:rsidRPr="00D27ADB">
              <w:rPr>
                <w:color w:val="auto"/>
              </w:rPr>
              <w:t>INVESTIMENTO</w:t>
            </w:r>
          </w:p>
        </w:tc>
        <w:tc>
          <w:tcPr>
            <w:tcW w:w="1913" w:type="dxa"/>
            <w:shd w:val="clear" w:color="auto" w:fill="auto"/>
          </w:tcPr>
          <w:p w:rsidR="00BA4210" w:rsidRPr="00C776DC" w:rsidRDefault="00C776DC" w:rsidP="00C776DC">
            <w:pPr>
              <w:pStyle w:val="SemEspaamento"/>
              <w:jc w:val="center"/>
              <w:rPr>
                <w:b/>
                <w:color w:val="auto"/>
              </w:rPr>
            </w:pPr>
            <w:r>
              <w:rPr>
                <w:b/>
                <w:color w:val="auto"/>
              </w:rPr>
              <w:t xml:space="preserve">R$ </w:t>
            </w:r>
            <w:r w:rsidRPr="00C776DC">
              <w:rPr>
                <w:b/>
                <w:color w:val="auto"/>
              </w:rPr>
              <w:t>9.748,8</w:t>
            </w:r>
            <w:r>
              <w:rPr>
                <w:b/>
                <w:color w:val="auto"/>
              </w:rPr>
              <w:t>0</w:t>
            </w:r>
          </w:p>
        </w:tc>
        <w:tc>
          <w:tcPr>
            <w:tcW w:w="2277" w:type="dxa"/>
            <w:shd w:val="clear" w:color="auto" w:fill="auto"/>
          </w:tcPr>
          <w:p w:rsidR="00BA4210" w:rsidRPr="00C776DC" w:rsidRDefault="00C776DC" w:rsidP="00C776DC">
            <w:pPr>
              <w:pStyle w:val="SemEspaamento"/>
              <w:jc w:val="center"/>
              <w:rPr>
                <w:b/>
                <w:color w:val="auto"/>
              </w:rPr>
            </w:pPr>
            <w:r>
              <w:rPr>
                <w:b/>
                <w:color w:val="auto"/>
              </w:rPr>
              <w:t xml:space="preserve">R$ </w:t>
            </w:r>
            <w:r w:rsidRPr="00C776DC">
              <w:rPr>
                <w:b/>
                <w:color w:val="auto"/>
              </w:rPr>
              <w:t>19.497,6</w:t>
            </w:r>
            <w:r>
              <w:rPr>
                <w:b/>
                <w:color w:val="auto"/>
              </w:rPr>
              <w:t>0</w:t>
            </w:r>
          </w:p>
        </w:tc>
        <w:tc>
          <w:tcPr>
            <w:tcW w:w="2181" w:type="dxa"/>
            <w:shd w:val="clear" w:color="auto" w:fill="auto"/>
          </w:tcPr>
          <w:p w:rsidR="00BA4210" w:rsidRPr="00C776DC" w:rsidRDefault="00C776DC" w:rsidP="00C776DC">
            <w:pPr>
              <w:pStyle w:val="SemEspaamento"/>
              <w:jc w:val="center"/>
              <w:rPr>
                <w:b/>
                <w:color w:val="auto"/>
              </w:rPr>
            </w:pPr>
            <w:r>
              <w:rPr>
                <w:b/>
                <w:color w:val="auto"/>
              </w:rPr>
              <w:t xml:space="preserve">R$ </w:t>
            </w:r>
            <w:r w:rsidRPr="00C776DC">
              <w:rPr>
                <w:b/>
                <w:color w:val="auto"/>
              </w:rPr>
              <w:t>38.995,2</w:t>
            </w:r>
            <w:r>
              <w:rPr>
                <w:b/>
                <w:color w:val="auto"/>
              </w:rPr>
              <w:t>0</w:t>
            </w:r>
          </w:p>
        </w:tc>
      </w:tr>
    </w:tbl>
    <w:p w:rsidR="00696B8A" w:rsidRPr="00D27ADB" w:rsidRDefault="00696B8A" w:rsidP="00A35ACC">
      <w:pPr>
        <w:pStyle w:val="Legenda"/>
        <w:rPr>
          <w:color w:val="auto"/>
        </w:rPr>
      </w:pPr>
    </w:p>
    <w:p w:rsidR="000F6FB4" w:rsidRPr="00D27ADB" w:rsidRDefault="008D5FEC" w:rsidP="00A35ACC">
      <w:pPr>
        <w:pStyle w:val="Legenda"/>
        <w:rPr>
          <w:color w:val="auto"/>
        </w:rPr>
      </w:pPr>
      <w:r w:rsidRPr="00D27ADB">
        <w:rPr>
          <w:color w:val="auto"/>
        </w:rPr>
        <w:t>Quadro 1</w:t>
      </w:r>
      <w:r w:rsidR="000F6FB4" w:rsidRPr="00D27ADB">
        <w:rPr>
          <w:color w:val="auto"/>
        </w:rPr>
        <w:t xml:space="preserve"> – Alternativas de Implementação</w:t>
      </w:r>
      <w:r w:rsidR="002625D0" w:rsidRPr="00D27ADB">
        <w:rPr>
          <w:color w:val="auto"/>
        </w:rPr>
        <w:t>.</w:t>
      </w:r>
    </w:p>
    <w:p w:rsidR="001C16E1" w:rsidRPr="00D27ADB" w:rsidRDefault="008A400D" w:rsidP="00577BA6">
      <w:pPr>
        <w:pStyle w:val="Corpodetexto"/>
      </w:pPr>
      <w:r w:rsidRPr="00D27ADB">
        <w:t xml:space="preserve">- </w:t>
      </w:r>
      <w:r w:rsidR="001C16E1" w:rsidRPr="00D27ADB">
        <w:t>Total de horas dedicadas ao projeto por semana</w:t>
      </w:r>
      <w:r w:rsidR="00972366">
        <w:t>: 5.</w:t>
      </w:r>
    </w:p>
    <w:p w:rsidR="001C16E1" w:rsidRPr="00D27ADB" w:rsidRDefault="008A400D" w:rsidP="00577BA6">
      <w:pPr>
        <w:pStyle w:val="Corpodetexto"/>
      </w:pPr>
      <w:r w:rsidRPr="00D27ADB">
        <w:lastRenderedPageBreak/>
        <w:t xml:space="preserve">- </w:t>
      </w:r>
      <w:r w:rsidR="001C16E1" w:rsidRPr="00D27ADB">
        <w:t>Total de semanas previstas para o desenvolvimento da alternativa</w:t>
      </w:r>
    </w:p>
    <w:p w:rsidR="001C16E1" w:rsidRPr="00D27ADB" w:rsidRDefault="008A400D" w:rsidP="00577BA6">
      <w:pPr>
        <w:pStyle w:val="Corpodetexto"/>
      </w:pPr>
      <w:r w:rsidRPr="00D27ADB">
        <w:t xml:space="preserve">- </w:t>
      </w:r>
      <w:r w:rsidR="001C16E1" w:rsidRPr="00D27ADB">
        <w:t>Total de desenvolvedores</w:t>
      </w:r>
      <w:r w:rsidR="00C776DC">
        <w:t>: 4.</w:t>
      </w:r>
    </w:p>
    <w:p w:rsidR="001C16E1" w:rsidRPr="00D27ADB" w:rsidRDefault="008A400D" w:rsidP="00577BA6">
      <w:pPr>
        <w:pStyle w:val="Corpodetexto"/>
      </w:pPr>
      <w:r w:rsidRPr="00D27ADB">
        <w:t xml:space="preserve">- </w:t>
      </w:r>
      <w:r w:rsidR="001C16E1" w:rsidRPr="00D27ADB">
        <w:t xml:space="preserve">Valor do salário hora do programador júnior </w:t>
      </w:r>
      <w:r w:rsidR="00972366">
        <w:t>R$ 20,31 por hora trabalhada em média.</w:t>
      </w:r>
    </w:p>
    <w:p w:rsidR="000F6FB4" w:rsidRPr="00D27ADB" w:rsidRDefault="00C776DC" w:rsidP="008A400D">
      <w:pPr>
        <w:pStyle w:val="Corpodetexto"/>
      </w:pPr>
      <w:r>
        <w:t>A alternativa escolhida foi a básica, tendo em vista o tempo disponibilizado para os desenvolvedores, atendendo parcialmente a necessidade do cliente.</w:t>
      </w:r>
    </w:p>
    <w:p w:rsidR="00B60B42" w:rsidRPr="00D27ADB" w:rsidRDefault="00B60B42" w:rsidP="008A400D">
      <w:pPr>
        <w:pStyle w:val="Corpodetexto"/>
        <w:rPr>
          <w:rFonts w:ascii="Verdana" w:hAnsi="Verdana"/>
          <w:szCs w:val="20"/>
        </w:rPr>
      </w:pPr>
    </w:p>
    <w:p w:rsidR="00F06B38" w:rsidRPr="00D27ADB" w:rsidRDefault="00F06B38" w:rsidP="006905E4">
      <w:pPr>
        <w:pStyle w:val="Ttulo1"/>
        <w:rPr>
          <w:color w:val="auto"/>
        </w:rPr>
      </w:pPr>
      <w:bookmarkStart w:id="16" w:name="_Toc8845643"/>
      <w:r w:rsidRPr="00D27ADB">
        <w:rPr>
          <w:color w:val="auto"/>
        </w:rPr>
        <w:t>Cronograma de desenvolvimento</w:t>
      </w:r>
      <w:bookmarkEnd w:id="16"/>
    </w:p>
    <w:p w:rsidR="00E167F6" w:rsidRDefault="007C2E71" w:rsidP="00E167F6">
      <w:pPr>
        <w:spacing w:line="240" w:lineRule="auto"/>
        <w:jc w:val="both"/>
        <w:rPr>
          <w:rFonts w:ascii="Verdana" w:hAnsi="Verdana"/>
          <w:szCs w:val="20"/>
        </w:rPr>
      </w:pPr>
      <w:r>
        <w:rPr>
          <w:rFonts w:ascii="Verdana" w:hAnsi="Verdana"/>
          <w:noProof/>
          <w:szCs w:val="20"/>
        </w:rPr>
        <mc:AlternateContent>
          <mc:Choice Requires="wps">
            <w:drawing>
              <wp:anchor distT="0" distB="0" distL="114300" distR="114300" simplePos="0" relativeHeight="251862528" behindDoc="0" locked="0" layoutInCell="1" allowOverlap="1" wp14:anchorId="5BA94FFC" wp14:editId="096E5004">
                <wp:simplePos x="0" y="0"/>
                <wp:positionH relativeFrom="column">
                  <wp:posOffset>4377690</wp:posOffset>
                </wp:positionH>
                <wp:positionV relativeFrom="paragraph">
                  <wp:posOffset>422275</wp:posOffset>
                </wp:positionV>
                <wp:extent cx="342900" cy="66675"/>
                <wp:effectExtent l="0" t="0" r="0" b="9525"/>
                <wp:wrapNone/>
                <wp:docPr id="17" name="Retângulo 17"/>
                <wp:cNvGraphicFramePr/>
                <a:graphic xmlns:a="http://schemas.openxmlformats.org/drawingml/2006/main">
                  <a:graphicData uri="http://schemas.microsoft.com/office/word/2010/wordprocessingShape">
                    <wps:wsp>
                      <wps:cNvSpPr/>
                      <wps:spPr>
                        <a:xfrm>
                          <a:off x="0" y="0"/>
                          <a:ext cx="34290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4CCA3981" id="Retângulo 17" o:spid="_x0000_s1026" style="position:absolute;margin-left:344.7pt;margin-top:33.25pt;width:27pt;height:5.25pt;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" fillcolor="white [3212]" stroked="f" strokeweight="1pt"/>
            </w:pict>
          </mc:Fallback>
        </mc:AlternateContent>
      </w:r>
      <w:r>
        <w:rPr>
          <w:rFonts w:ascii="Verdana" w:hAnsi="Verdana"/>
          <w:noProof/>
          <w:szCs w:val="20"/>
        </w:rPr>
        <w:drawing>
          <wp:inline distT="0" distB="0" distL="0" distR="0" wp14:anchorId="7C3EC719" wp14:editId="0F68FC80">
            <wp:extent cx="4657725" cy="143624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11).png"/>
                    <pic:cNvPicPr/>
                  </pic:nvPicPr>
                  <pic:blipFill rotWithShape="1">
                    <a:blip r:embed="rId11">
                      <a:extLst>
                        <a:ext uri="{28A0092B-C50C-407E-A947-70E740481C1C}">
                          <a14:useLocalDpi xmlns:a14="http://schemas.microsoft.com/office/drawing/2010/main" val="0"/>
                        </a:ext>
                      </a:extLst>
                    </a:blip>
                    <a:srcRect l="2150" t="36184" r="40463" b="32340"/>
                    <a:stretch/>
                  </pic:blipFill>
                  <pic:spPr bwMode="auto">
                    <a:xfrm>
                      <a:off x="0" y="0"/>
                      <a:ext cx="4681842" cy="1443681"/>
                    </a:xfrm>
                    <a:prstGeom prst="rect">
                      <a:avLst/>
                    </a:prstGeom>
                    <a:ln>
                      <a:noFill/>
                    </a:ln>
                    <a:extLst>
                      <a:ext uri="{53640926-AAD7-44D8-BBD7-CCE9431645EC}">
                        <a14:shadowObscured xmlns:a14="http://schemas.microsoft.com/office/drawing/2010/main"/>
                      </a:ext>
                    </a:extLst>
                  </pic:spPr>
                </pic:pic>
              </a:graphicData>
            </a:graphic>
          </wp:inline>
        </w:drawing>
      </w:r>
    </w:p>
    <w:p w:rsidR="007C2E71" w:rsidRDefault="007C2E71" w:rsidP="00E167F6">
      <w:pPr>
        <w:spacing w:line="240" w:lineRule="auto"/>
        <w:jc w:val="both"/>
        <w:rPr>
          <w:rFonts w:ascii="Verdana" w:hAnsi="Verdana"/>
          <w:szCs w:val="20"/>
        </w:rPr>
      </w:pPr>
    </w:p>
    <w:p w:rsidR="007C2E71" w:rsidRDefault="007C2E71" w:rsidP="00E167F6">
      <w:pPr>
        <w:spacing w:line="240" w:lineRule="auto"/>
        <w:jc w:val="both"/>
        <w:rPr>
          <w:rFonts w:ascii="Verdana" w:hAnsi="Verdana"/>
          <w:szCs w:val="20"/>
        </w:rPr>
      </w:pPr>
      <w:r>
        <w:rPr>
          <w:rFonts w:ascii="Verdana" w:hAnsi="Verdana"/>
          <w:noProof/>
          <w:szCs w:val="20"/>
        </w:rPr>
        <mc:AlternateContent>
          <mc:Choice Requires="wps">
            <w:drawing>
              <wp:anchor distT="0" distB="0" distL="114300" distR="114300" simplePos="0" relativeHeight="251860480" behindDoc="0" locked="0" layoutInCell="1" allowOverlap="1">
                <wp:simplePos x="0" y="0"/>
                <wp:positionH relativeFrom="column">
                  <wp:posOffset>-70485</wp:posOffset>
                </wp:positionH>
                <wp:positionV relativeFrom="paragraph">
                  <wp:posOffset>363855</wp:posOffset>
                </wp:positionV>
                <wp:extent cx="342900" cy="190500"/>
                <wp:effectExtent l="0" t="0" r="0" b="0"/>
                <wp:wrapNone/>
                <wp:docPr id="16" name="Retângulo 16"/>
                <wp:cNvGraphicFramePr/>
                <a:graphic xmlns:a="http://schemas.openxmlformats.org/drawingml/2006/main">
                  <a:graphicData uri="http://schemas.microsoft.com/office/word/2010/wordprocessingShape">
                    <wps:wsp>
                      <wps:cNvSpPr/>
                      <wps:spPr>
                        <a:xfrm>
                          <a:off x="0" y="0"/>
                          <a:ext cx="342900"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1B727A4" id="Retângulo 16" o:spid="_x0000_s1026" style="position:absolute;margin-left:-5.55pt;margin-top:28.65pt;width:27pt;height:15pt;z-index:25186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" fillcolor="white [3212]" stroked="f" strokeweight="1pt"/>
            </w:pict>
          </mc:Fallback>
        </mc:AlternateContent>
      </w:r>
      <w:r>
        <w:rPr>
          <w:rFonts w:ascii="Verdana" w:hAnsi="Verdana"/>
          <w:noProof/>
          <w:szCs w:val="20"/>
        </w:rPr>
        <w:drawing>
          <wp:inline distT="0" distB="0" distL="0" distR="0">
            <wp:extent cx="5657850" cy="2095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12).png"/>
                    <pic:cNvPicPr/>
                  </pic:nvPicPr>
                  <pic:blipFill rotWithShape="1">
                    <a:blip r:embed="rId12">
                      <a:extLst>
                        <a:ext uri="{28A0092B-C50C-407E-A947-70E740481C1C}">
                          <a14:useLocalDpi xmlns:a14="http://schemas.microsoft.com/office/drawing/2010/main" val="0"/>
                        </a:ext>
                      </a:extLst>
                    </a:blip>
                    <a:srcRect l="16042" t="29710" r="25909" b="32046"/>
                    <a:stretch/>
                  </pic:blipFill>
                  <pic:spPr bwMode="auto">
                    <a:xfrm>
                      <a:off x="0" y="0"/>
                      <a:ext cx="5661503" cy="2096853"/>
                    </a:xfrm>
                    <a:prstGeom prst="rect">
                      <a:avLst/>
                    </a:prstGeom>
                    <a:ln>
                      <a:noFill/>
                    </a:ln>
                    <a:extLst>
                      <a:ext uri="{53640926-AAD7-44D8-BBD7-CCE9431645EC}">
                        <a14:shadowObscured xmlns:a14="http://schemas.microsoft.com/office/drawing/2010/main"/>
                      </a:ext>
                    </a:extLst>
                  </pic:spPr>
                </pic:pic>
              </a:graphicData>
            </a:graphic>
          </wp:inline>
        </w:drawing>
      </w:r>
    </w:p>
    <w:p w:rsidR="007C2E71" w:rsidRPr="00D27ADB" w:rsidRDefault="007C2E71" w:rsidP="00E167F6">
      <w:pPr>
        <w:spacing w:line="240" w:lineRule="auto"/>
        <w:jc w:val="both"/>
        <w:rPr>
          <w:rFonts w:ascii="Verdana" w:hAnsi="Verdana"/>
          <w:szCs w:val="20"/>
        </w:rPr>
      </w:pPr>
    </w:p>
    <w:p w:rsidR="00EE2157" w:rsidRPr="00D27ADB" w:rsidRDefault="00EE2157" w:rsidP="002625D0">
      <w:pPr>
        <w:pStyle w:val="Legenda"/>
        <w:rPr>
          <w:color w:val="auto"/>
        </w:rPr>
      </w:pPr>
      <w:r w:rsidRPr="00D27ADB">
        <w:rPr>
          <w:color w:val="auto"/>
        </w:rPr>
        <w:t>Figura</w:t>
      </w:r>
      <w:r w:rsidR="000F6FB4" w:rsidRPr="00D27ADB">
        <w:rPr>
          <w:color w:val="auto"/>
        </w:rPr>
        <w:t xml:space="preserve"> 3</w:t>
      </w:r>
      <w:r w:rsidRPr="00D27ADB">
        <w:rPr>
          <w:color w:val="auto"/>
        </w:rPr>
        <w:t xml:space="preserve"> –cronograma</w:t>
      </w:r>
      <w:r w:rsidR="002625D0" w:rsidRPr="00D27ADB">
        <w:rPr>
          <w:color w:val="auto"/>
        </w:rPr>
        <w:t>.</w:t>
      </w:r>
    </w:p>
    <w:p w:rsidR="006905E4" w:rsidRPr="00D27ADB" w:rsidRDefault="006905E4" w:rsidP="006905E4">
      <w:pPr>
        <w:pStyle w:val="Ttulo1"/>
        <w:rPr>
          <w:color w:val="auto"/>
        </w:rPr>
      </w:pPr>
      <w:bookmarkStart w:id="17" w:name="_Toc8845644"/>
      <w:r w:rsidRPr="00D27ADB">
        <w:rPr>
          <w:color w:val="auto"/>
        </w:rPr>
        <w:t>Plataforma de hardware</w:t>
      </w:r>
      <w:bookmarkEnd w:id="17"/>
    </w:p>
    <w:p w:rsidR="007D53EE" w:rsidRPr="00D27ADB" w:rsidRDefault="00677DCB" w:rsidP="006905E4">
      <w:pPr>
        <w:pStyle w:val="Corpodetexto"/>
      </w:pPr>
      <w:r w:rsidRPr="00D27ADB">
        <w:t>Plataformas mínimas de hardware:</w:t>
      </w:r>
    </w:p>
    <w:p w:rsidR="00677DCB" w:rsidRPr="00D27ADB" w:rsidRDefault="00E42663" w:rsidP="00C003F2">
      <w:pPr>
        <w:pStyle w:val="Corpodetexto"/>
        <w:numPr>
          <w:ilvl w:val="0"/>
          <w:numId w:val="29"/>
        </w:numPr>
      </w:pPr>
      <w:r w:rsidRPr="00D27ADB">
        <w:t xml:space="preserve">2 GB de </w:t>
      </w:r>
      <w:r w:rsidR="00C003F2" w:rsidRPr="00D27ADB">
        <w:t>RAM</w:t>
      </w:r>
      <w:r w:rsidRPr="00D27ADB">
        <w:t xml:space="preserve">; </w:t>
      </w:r>
    </w:p>
    <w:p w:rsidR="00677DCB" w:rsidRPr="00D27ADB" w:rsidRDefault="00677DCB" w:rsidP="006905E4">
      <w:pPr>
        <w:pStyle w:val="Corpodetexto"/>
      </w:pPr>
      <w:r w:rsidRPr="00D27ADB">
        <w:t xml:space="preserve">Visando o funcionamento prático do projeto em desenvolvimento, esses são os requisitos mínimos para que ele funcione plenamente. </w:t>
      </w:r>
    </w:p>
    <w:p w:rsidR="00C003F2" w:rsidRPr="00D27ADB" w:rsidRDefault="00C003F2" w:rsidP="006905E4">
      <w:pPr>
        <w:pStyle w:val="Corpodetexto"/>
      </w:pPr>
    </w:p>
    <w:p w:rsidR="000F6FB4" w:rsidRPr="00D27ADB" w:rsidRDefault="006905E4" w:rsidP="006905E4">
      <w:pPr>
        <w:pStyle w:val="Ttulo1"/>
        <w:rPr>
          <w:color w:val="auto"/>
        </w:rPr>
      </w:pPr>
      <w:bookmarkStart w:id="18" w:name="_Toc8845645"/>
      <w:r w:rsidRPr="00D27ADB">
        <w:rPr>
          <w:color w:val="auto"/>
        </w:rPr>
        <w:lastRenderedPageBreak/>
        <w:t>Plataforma de software</w:t>
      </w:r>
      <w:bookmarkEnd w:id="18"/>
    </w:p>
    <w:p w:rsidR="00525D5C" w:rsidRPr="00D27ADB" w:rsidRDefault="00C003F2" w:rsidP="00D87A25">
      <w:pPr>
        <w:pStyle w:val="Corpodetexto"/>
      </w:pPr>
      <w:r w:rsidRPr="00D27ADB">
        <w:t>Plataformas mínimas de software:</w:t>
      </w:r>
    </w:p>
    <w:p w:rsidR="00C003F2" w:rsidRPr="00D27ADB" w:rsidRDefault="00C003F2" w:rsidP="00C003F2">
      <w:pPr>
        <w:pStyle w:val="Corpodetexto"/>
        <w:numPr>
          <w:ilvl w:val="0"/>
          <w:numId w:val="29"/>
        </w:numPr>
      </w:pPr>
      <w:r w:rsidRPr="00D27ADB">
        <w:t>Windows 7 ou superior;</w:t>
      </w:r>
    </w:p>
    <w:p w:rsidR="00655A41" w:rsidRPr="00D27ADB" w:rsidRDefault="00655A41" w:rsidP="00C003F2">
      <w:pPr>
        <w:pStyle w:val="Corpodetexto"/>
        <w:numPr>
          <w:ilvl w:val="0"/>
          <w:numId w:val="29"/>
        </w:numPr>
      </w:pPr>
      <w:r w:rsidRPr="00D27ADB">
        <w:t>Possuir acesso a um navegador Web</w:t>
      </w:r>
    </w:p>
    <w:p w:rsidR="00C003F2" w:rsidRPr="00D27ADB" w:rsidRDefault="00C003F2" w:rsidP="00D87A25">
      <w:pPr>
        <w:pStyle w:val="Corpodetexto"/>
        <w:rPr>
          <w:rFonts w:ascii="Verdana" w:hAnsi="Verdana"/>
          <w:szCs w:val="20"/>
        </w:rPr>
      </w:pPr>
    </w:p>
    <w:p w:rsidR="00F06B38" w:rsidRPr="00D27ADB" w:rsidRDefault="00F06B38" w:rsidP="006905E4">
      <w:pPr>
        <w:pStyle w:val="Ttulo1"/>
        <w:rPr>
          <w:color w:val="auto"/>
        </w:rPr>
      </w:pPr>
      <w:bookmarkStart w:id="19" w:name="_Toc8845646"/>
      <w:r w:rsidRPr="00D27ADB">
        <w:rPr>
          <w:color w:val="auto"/>
        </w:rPr>
        <w:t>Tecnologias utilizadas</w:t>
      </w:r>
      <w:bookmarkEnd w:id="19"/>
    </w:p>
    <w:p w:rsidR="000F6FB4" w:rsidRPr="00D27ADB" w:rsidRDefault="00001039" w:rsidP="00525D5C">
      <w:pPr>
        <w:pStyle w:val="Corpodetexto"/>
        <w:numPr>
          <w:ilvl w:val="0"/>
          <w:numId w:val="27"/>
        </w:numPr>
      </w:pPr>
      <w:r w:rsidRPr="00D27ADB">
        <w:t xml:space="preserve">Sublime </w:t>
      </w:r>
      <w:proofErr w:type="spellStart"/>
      <w:r w:rsidRPr="00D27ADB">
        <w:t>Text</w:t>
      </w:r>
      <w:proofErr w:type="spellEnd"/>
      <w:r w:rsidRPr="00D27ADB">
        <w:t xml:space="preserve"> 3;</w:t>
      </w:r>
    </w:p>
    <w:p w:rsidR="00525D5C" w:rsidRPr="00D27ADB" w:rsidRDefault="00525D5C" w:rsidP="00525D5C">
      <w:pPr>
        <w:pStyle w:val="Corpodetexto"/>
        <w:numPr>
          <w:ilvl w:val="0"/>
          <w:numId w:val="27"/>
        </w:numPr>
      </w:pPr>
      <w:r w:rsidRPr="00D27ADB">
        <w:t>MySQL</w:t>
      </w:r>
      <w:r w:rsidR="00C62901" w:rsidRPr="00D27ADB">
        <w:t>;</w:t>
      </w:r>
    </w:p>
    <w:p w:rsidR="00C62901" w:rsidRPr="00D27ADB" w:rsidRDefault="00C62901" w:rsidP="00525D5C">
      <w:pPr>
        <w:pStyle w:val="Corpodetexto"/>
        <w:numPr>
          <w:ilvl w:val="0"/>
          <w:numId w:val="27"/>
        </w:numPr>
      </w:pPr>
      <w:r w:rsidRPr="00D27ADB">
        <w:t>Java Script;</w:t>
      </w:r>
    </w:p>
    <w:p w:rsidR="00C62901" w:rsidRPr="00D27ADB" w:rsidRDefault="00C62901" w:rsidP="00C62901">
      <w:pPr>
        <w:pStyle w:val="Corpodetexto"/>
        <w:numPr>
          <w:ilvl w:val="0"/>
          <w:numId w:val="27"/>
        </w:numPr>
      </w:pPr>
      <w:r w:rsidRPr="00D27ADB">
        <w:t>HTML;</w:t>
      </w:r>
    </w:p>
    <w:p w:rsidR="00C62901" w:rsidRPr="00D27ADB" w:rsidRDefault="00C62901" w:rsidP="00C62901">
      <w:pPr>
        <w:pStyle w:val="Corpodetexto"/>
        <w:numPr>
          <w:ilvl w:val="0"/>
          <w:numId w:val="27"/>
        </w:numPr>
      </w:pPr>
      <w:r w:rsidRPr="00D27ADB">
        <w:t>CSS;</w:t>
      </w:r>
    </w:p>
    <w:p w:rsidR="00C62901" w:rsidRPr="00D27ADB" w:rsidRDefault="00C62901" w:rsidP="00C62901">
      <w:pPr>
        <w:pStyle w:val="Corpodetexto"/>
        <w:numPr>
          <w:ilvl w:val="0"/>
          <w:numId w:val="27"/>
        </w:numPr>
      </w:pPr>
      <w:r w:rsidRPr="00D27ADB">
        <w:t>BOTSTRAP;</w:t>
      </w:r>
    </w:p>
    <w:p w:rsidR="00C62901" w:rsidRPr="00D27ADB" w:rsidRDefault="00C62901" w:rsidP="00C62901">
      <w:pPr>
        <w:pStyle w:val="Corpodetexto"/>
        <w:numPr>
          <w:ilvl w:val="0"/>
          <w:numId w:val="27"/>
        </w:numPr>
      </w:pPr>
      <w:r w:rsidRPr="00D27ADB">
        <w:t>JQUERY;</w:t>
      </w:r>
    </w:p>
    <w:p w:rsidR="00525D5C" w:rsidRPr="00D27ADB" w:rsidRDefault="00C003F2" w:rsidP="00525D5C">
      <w:pPr>
        <w:pStyle w:val="Corpodetexto"/>
      </w:pPr>
      <w:r w:rsidRPr="00D27ADB">
        <w:t xml:space="preserve">As tecnologias descritas acima foram escolhidas visando o melhor desenvolvimento do projeto, uma vez que foi considerada a familiaridade da equipe com os mesmos.  </w:t>
      </w:r>
    </w:p>
    <w:p w:rsidR="004F0F20" w:rsidRPr="00D27ADB" w:rsidRDefault="004F0F20" w:rsidP="00A55268">
      <w:pPr>
        <w:pStyle w:val="Corpodetexto"/>
      </w:pPr>
    </w:p>
    <w:p w:rsidR="00A55268" w:rsidRPr="00D27ADB" w:rsidRDefault="006905E4" w:rsidP="00A55268">
      <w:pPr>
        <w:pStyle w:val="Ttulo1"/>
        <w:rPr>
          <w:color w:val="auto"/>
        </w:rPr>
      </w:pPr>
      <w:bookmarkStart w:id="20" w:name="_Toc8845647"/>
      <w:r w:rsidRPr="00D27ADB">
        <w:rPr>
          <w:color w:val="auto"/>
        </w:rPr>
        <w:t>Modelo de Casos de Uso</w:t>
      </w:r>
      <w:bookmarkEnd w:id="20"/>
    </w:p>
    <w:p w:rsidR="00F01B0B" w:rsidRPr="00D27ADB" w:rsidRDefault="00BA4A83" w:rsidP="00972366">
      <w:pPr>
        <w:pStyle w:val="Ttulo2"/>
      </w:pPr>
      <w:bookmarkStart w:id="21" w:name="_Toc8845648"/>
      <w:r w:rsidRPr="00D27ADB">
        <w:t xml:space="preserve">Diagrama de Caso de </w:t>
      </w:r>
      <w:r w:rsidR="00D71E3B" w:rsidRPr="00D27ADB">
        <w:t xml:space="preserve">Uso </w:t>
      </w:r>
      <w:r w:rsidR="00BB232A" w:rsidRPr="00D27ADB">
        <w:t>do Sistema</w:t>
      </w:r>
      <w:bookmarkEnd w:id="21"/>
    </w:p>
    <w:p w:rsidR="00F01B0B" w:rsidRPr="00D27ADB" w:rsidRDefault="00364348" w:rsidP="00F01B0B">
      <w:pPr>
        <w:ind w:left="705"/>
        <w:jc w:val="both"/>
        <w:rPr>
          <w:rFonts w:ascii="Courier New" w:hAnsi="Courier New" w:cs="Courier New"/>
        </w:rPr>
      </w:pPr>
      <w:r w:rsidRPr="00D27ADB">
        <w:rPr>
          <w:noProof/>
        </w:rPr>
        <w:lastRenderedPageBreak/>
        <w:drawing>
          <wp:anchor distT="0" distB="0" distL="114300" distR="114300" simplePos="0" relativeHeight="251858432" behindDoc="0" locked="0" layoutInCell="1" allowOverlap="1" wp14:anchorId="4CCF9234" wp14:editId="5228B28D">
            <wp:simplePos x="0" y="0"/>
            <wp:positionH relativeFrom="margin">
              <wp:align>left</wp:align>
            </wp:positionH>
            <wp:positionV relativeFrom="paragraph">
              <wp:posOffset>137795</wp:posOffset>
            </wp:positionV>
            <wp:extent cx="4610100" cy="5114925"/>
            <wp:effectExtent l="0" t="0" r="0" b="9525"/>
            <wp:wrapThrough wrapText="bothSides">
              <wp:wrapPolygon edited="0">
                <wp:start x="0" y="0"/>
                <wp:lineTo x="0" y="21560"/>
                <wp:lineTo x="21511" y="21560"/>
                <wp:lineTo x="21511"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em branco.png"/>
                    <pic:cNvPicPr/>
                  </pic:nvPicPr>
                  <pic:blipFill rotWithShape="1">
                    <a:blip r:embed="rId13">
                      <a:extLst>
                        <a:ext uri="{28A0092B-C50C-407E-A947-70E740481C1C}">
                          <a14:useLocalDpi xmlns:a14="http://schemas.microsoft.com/office/drawing/2010/main" val="0"/>
                        </a:ext>
                      </a:extLst>
                    </a:blip>
                    <a:srcRect l="8000" t="5612" r="11333" b="3061"/>
                    <a:stretch/>
                  </pic:blipFill>
                  <pic:spPr bwMode="auto">
                    <a:xfrm>
                      <a:off x="0" y="0"/>
                      <a:ext cx="4610100" cy="511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3196" w:rsidRDefault="00453196"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Default="00364348" w:rsidP="00453196"/>
    <w:p w:rsidR="00364348" w:rsidRPr="00D27ADB" w:rsidRDefault="00364348" w:rsidP="00364348">
      <w:pPr>
        <w:keepNext/>
        <w:ind w:left="705"/>
        <w:jc w:val="both"/>
      </w:pPr>
      <w:r w:rsidRPr="00D27ADB">
        <w:t>Figura 4: Diagrama de Casos de Uso.</w:t>
      </w:r>
    </w:p>
    <w:p w:rsidR="00BA4A83" w:rsidRPr="00D27ADB" w:rsidRDefault="00BA4A83" w:rsidP="006905E4">
      <w:pPr>
        <w:pStyle w:val="Ttulo2"/>
      </w:pPr>
      <w:bookmarkStart w:id="22" w:name="_Toc8845649"/>
      <w:r w:rsidRPr="00D27ADB">
        <w:t>Tabelas de Caso de Uso</w:t>
      </w:r>
      <w:bookmarkEnd w:id="22"/>
    </w:p>
    <w:p w:rsidR="00F01B0B" w:rsidRPr="00D27ADB" w:rsidRDefault="00F01B0B" w:rsidP="00F01B0B">
      <w:pPr>
        <w:ind w:firstLine="360"/>
        <w:jc w:val="both"/>
        <w:rPr>
          <w:rFonts w:ascii="Courier New" w:hAnsi="Courier New" w:cs="Courier New"/>
        </w:rPr>
      </w:pPr>
    </w:p>
    <w:p w:rsidR="00F01B0B" w:rsidRPr="00D27ADB" w:rsidRDefault="00F01B0B" w:rsidP="00F01B0B">
      <w:pPr>
        <w:pStyle w:val="Legenda"/>
        <w:keepNext/>
        <w:rPr>
          <w:b/>
          <w:color w:val="auto"/>
        </w:rPr>
      </w:pPr>
      <w:r w:rsidRPr="00D27ADB">
        <w:rPr>
          <w:b/>
          <w:color w:val="auto"/>
        </w:rPr>
        <w:t>Tab</w:t>
      </w:r>
      <w:r w:rsidR="000F6FB4" w:rsidRPr="00D27ADB">
        <w:rPr>
          <w:b/>
          <w:color w:val="auto"/>
        </w:rPr>
        <w:t>e</w:t>
      </w:r>
      <w:r w:rsidRPr="00D27ADB">
        <w:rPr>
          <w:b/>
          <w:color w:val="auto"/>
        </w:rPr>
        <w:t>l</w:t>
      </w:r>
      <w:r w:rsidR="000F6FB4" w:rsidRPr="00D27ADB">
        <w:rPr>
          <w:b/>
          <w:color w:val="auto"/>
        </w:rPr>
        <w:t>a</w:t>
      </w:r>
      <w:r w:rsidRPr="00D27ADB">
        <w:rPr>
          <w:b/>
          <w:color w:val="auto"/>
        </w:rPr>
        <w:t xml:space="preserve"> </w:t>
      </w:r>
      <w:r w:rsidRPr="00D27ADB">
        <w:rPr>
          <w:b/>
          <w:color w:val="auto"/>
        </w:rPr>
        <w:fldChar w:fldCharType="begin"/>
      </w:r>
      <w:r w:rsidRPr="00D27ADB">
        <w:rPr>
          <w:b/>
          <w:color w:val="auto"/>
        </w:rPr>
        <w:instrText xml:space="preserve"> SEQ Table \* ARABIC </w:instrText>
      </w:r>
      <w:r w:rsidRPr="00D27ADB">
        <w:rPr>
          <w:b/>
          <w:color w:val="auto"/>
        </w:rPr>
        <w:fldChar w:fldCharType="separate"/>
      </w:r>
      <w:r w:rsidRPr="00D27ADB">
        <w:rPr>
          <w:b/>
          <w:noProof/>
          <w:color w:val="auto"/>
        </w:rPr>
        <w:t>1</w:t>
      </w:r>
      <w:r w:rsidRPr="00D27ADB">
        <w:rPr>
          <w:b/>
          <w:color w:val="auto"/>
        </w:rPr>
        <w:fldChar w:fldCharType="end"/>
      </w:r>
      <w:r w:rsidRPr="00D27ADB">
        <w:rPr>
          <w:b/>
          <w:color w:val="auto"/>
        </w:rPr>
        <w:t>: Descrição de Caso de Uso</w:t>
      </w:r>
    </w:p>
    <w:tbl>
      <w:tblPr>
        <w:tblW w:w="8935" w:type="dxa"/>
        <w:tblInd w:w="-5" w:type="dxa"/>
        <w:tblLayout w:type="fixed"/>
        <w:tblCellMar>
          <w:left w:w="70" w:type="dxa"/>
          <w:right w:w="70" w:type="dxa"/>
        </w:tblCellMar>
        <w:tblLook w:val="0000" w:firstRow="0" w:lastRow="0" w:firstColumn="0" w:lastColumn="0" w:noHBand="0" w:noVBand="0"/>
      </w:tblPr>
      <w:tblGrid>
        <w:gridCol w:w="1330"/>
        <w:gridCol w:w="3060"/>
        <w:gridCol w:w="4545"/>
      </w:tblGrid>
      <w:tr w:rsidR="00D27ADB" w:rsidRPr="00D27ADB" w:rsidTr="00500DC1">
        <w:trPr>
          <w:cantSplit/>
        </w:trPr>
        <w:tc>
          <w:tcPr>
            <w:tcW w:w="1330" w:type="dxa"/>
            <w:tcBorders>
              <w:top w:val="single" w:sz="1" w:space="0" w:color="000000"/>
              <w:left w:val="single" w:sz="1" w:space="0" w:color="000000"/>
              <w:bottom w:val="single" w:sz="1" w:space="0" w:color="000000"/>
            </w:tcBorders>
            <w:vAlign w:val="center"/>
          </w:tcPr>
          <w:p w:rsidR="00F01B0B" w:rsidRPr="00D27ADB" w:rsidRDefault="00F01B0B" w:rsidP="002524BD">
            <w:pPr>
              <w:pStyle w:val="SemEspaamento"/>
              <w:rPr>
                <w:color w:val="auto"/>
              </w:rPr>
            </w:pPr>
            <w:r w:rsidRPr="00D27ADB">
              <w:rPr>
                <w:color w:val="auto"/>
              </w:rPr>
              <w:t>Código</w:t>
            </w:r>
          </w:p>
        </w:tc>
        <w:tc>
          <w:tcPr>
            <w:tcW w:w="7605" w:type="dxa"/>
            <w:gridSpan w:val="2"/>
            <w:tcBorders>
              <w:top w:val="single" w:sz="1" w:space="0" w:color="000000"/>
              <w:left w:val="single" w:sz="1" w:space="0" w:color="000000"/>
              <w:bottom w:val="single" w:sz="1" w:space="0" w:color="000000"/>
              <w:right w:val="single" w:sz="1" w:space="0" w:color="000000"/>
            </w:tcBorders>
            <w:vAlign w:val="center"/>
          </w:tcPr>
          <w:p w:rsidR="00F01B0B" w:rsidRPr="00D27ADB" w:rsidRDefault="00F01B0B" w:rsidP="002524BD">
            <w:pPr>
              <w:pStyle w:val="SemEspaamento"/>
              <w:rPr>
                <w:color w:val="auto"/>
              </w:rPr>
            </w:pPr>
            <w:r w:rsidRPr="00D27ADB">
              <w:rPr>
                <w:color w:val="auto"/>
              </w:rPr>
              <w:t>Nome</w:t>
            </w:r>
          </w:p>
        </w:tc>
      </w:tr>
      <w:tr w:rsidR="00D27ADB" w:rsidRPr="00D27ADB" w:rsidTr="00500DC1">
        <w:trPr>
          <w:cantSplit/>
          <w:trHeight w:hRule="exact" w:val="567"/>
        </w:trPr>
        <w:tc>
          <w:tcPr>
            <w:tcW w:w="1330" w:type="dxa"/>
            <w:tcBorders>
              <w:left w:val="single" w:sz="1" w:space="0" w:color="000000"/>
              <w:bottom w:val="single" w:sz="1" w:space="0" w:color="000000"/>
            </w:tcBorders>
            <w:vAlign w:val="center"/>
          </w:tcPr>
          <w:p w:rsidR="00F01B0B" w:rsidRPr="00D27ADB" w:rsidRDefault="00AD1E70" w:rsidP="002524BD">
            <w:pPr>
              <w:pStyle w:val="SemEspaamento"/>
              <w:rPr>
                <w:color w:val="auto"/>
              </w:rPr>
            </w:pPr>
            <w:r w:rsidRPr="00D27ADB">
              <w:rPr>
                <w:color w:val="auto"/>
              </w:rPr>
              <w:t>CSU01</w:t>
            </w:r>
          </w:p>
        </w:tc>
        <w:tc>
          <w:tcPr>
            <w:tcW w:w="7605" w:type="dxa"/>
            <w:gridSpan w:val="2"/>
            <w:tcBorders>
              <w:left w:val="single" w:sz="1" w:space="0" w:color="000000"/>
              <w:bottom w:val="single" w:sz="1" w:space="0" w:color="000000"/>
              <w:right w:val="single" w:sz="1" w:space="0" w:color="000000"/>
            </w:tcBorders>
            <w:vAlign w:val="center"/>
          </w:tcPr>
          <w:p w:rsidR="00F01B0B" w:rsidRPr="00D27ADB" w:rsidRDefault="00AD1E70" w:rsidP="002524BD">
            <w:pPr>
              <w:pStyle w:val="SemEspaamento"/>
              <w:rPr>
                <w:color w:val="auto"/>
              </w:rPr>
            </w:pPr>
            <w:r w:rsidRPr="00D27ADB">
              <w:rPr>
                <w:color w:val="auto"/>
              </w:rPr>
              <w:t>Apresentar projeto</w:t>
            </w:r>
          </w:p>
        </w:tc>
      </w:tr>
      <w:tr w:rsidR="00D27ADB" w:rsidRPr="00D27ADB" w:rsidTr="00500DC1">
        <w:trPr>
          <w:cantSplit/>
        </w:trPr>
        <w:tc>
          <w:tcPr>
            <w:tcW w:w="8935" w:type="dxa"/>
            <w:gridSpan w:val="3"/>
            <w:tcBorders>
              <w:left w:val="single" w:sz="1" w:space="0" w:color="000000"/>
              <w:bottom w:val="single" w:sz="1" w:space="0" w:color="000000"/>
              <w:right w:val="single" w:sz="1" w:space="0" w:color="000000"/>
            </w:tcBorders>
            <w:vAlign w:val="center"/>
          </w:tcPr>
          <w:p w:rsidR="00F01B0B" w:rsidRPr="00D27ADB" w:rsidRDefault="00F01B0B" w:rsidP="002524BD">
            <w:pPr>
              <w:pStyle w:val="SemEspaamento"/>
              <w:rPr>
                <w:color w:val="auto"/>
              </w:rPr>
            </w:pPr>
            <w:r w:rsidRPr="00D27ADB">
              <w:rPr>
                <w:color w:val="auto"/>
              </w:rPr>
              <w:t>Sumário</w:t>
            </w:r>
          </w:p>
        </w:tc>
      </w:tr>
      <w:tr w:rsidR="00D27ADB" w:rsidRPr="00D27ADB" w:rsidTr="00500DC1">
        <w:trPr>
          <w:cantSplit/>
          <w:trHeight w:hRule="exact" w:val="1134"/>
        </w:trPr>
        <w:tc>
          <w:tcPr>
            <w:tcW w:w="8935" w:type="dxa"/>
            <w:gridSpan w:val="3"/>
            <w:tcBorders>
              <w:left w:val="single" w:sz="1" w:space="0" w:color="000000"/>
              <w:bottom w:val="single" w:sz="1" w:space="0" w:color="000000"/>
              <w:right w:val="single" w:sz="1" w:space="0" w:color="000000"/>
            </w:tcBorders>
            <w:vAlign w:val="center"/>
          </w:tcPr>
          <w:p w:rsidR="00F01B0B" w:rsidRPr="00D27ADB" w:rsidRDefault="00AD1E70" w:rsidP="002524BD">
            <w:pPr>
              <w:pStyle w:val="SemEspaamento"/>
              <w:rPr>
                <w:color w:val="auto"/>
              </w:rPr>
            </w:pPr>
            <w:r w:rsidRPr="00D27ADB">
              <w:rPr>
                <w:color w:val="auto"/>
              </w:rPr>
              <w:t xml:space="preserve">Este caso de uso descreve os passos percorridos pelo </w:t>
            </w:r>
            <w:r w:rsidR="003D215F" w:rsidRPr="00D27ADB">
              <w:rPr>
                <w:color w:val="auto"/>
              </w:rPr>
              <w:t>aluno e pelo avaliador</w:t>
            </w:r>
            <w:r w:rsidRPr="00D27ADB">
              <w:rPr>
                <w:color w:val="auto"/>
              </w:rPr>
              <w:t xml:space="preserve"> </w:t>
            </w:r>
            <w:r w:rsidR="003D215F" w:rsidRPr="00D27ADB">
              <w:rPr>
                <w:color w:val="auto"/>
              </w:rPr>
              <w:t>para, respectivamente, apresentar o projeto e avaliar o mesmo.</w:t>
            </w:r>
          </w:p>
        </w:tc>
      </w:tr>
      <w:tr w:rsidR="00D27ADB" w:rsidRPr="00D27ADB" w:rsidTr="00500DC1">
        <w:trPr>
          <w:cantSplit/>
        </w:trPr>
        <w:tc>
          <w:tcPr>
            <w:tcW w:w="4390" w:type="dxa"/>
            <w:gridSpan w:val="2"/>
            <w:tcBorders>
              <w:left w:val="single" w:sz="1" w:space="0" w:color="000000"/>
              <w:bottom w:val="single" w:sz="1" w:space="0" w:color="000000"/>
            </w:tcBorders>
            <w:vAlign w:val="center"/>
          </w:tcPr>
          <w:p w:rsidR="00F01B0B" w:rsidRPr="00D27ADB" w:rsidRDefault="00F01B0B" w:rsidP="002524BD">
            <w:pPr>
              <w:pStyle w:val="SemEspaamento"/>
              <w:rPr>
                <w:color w:val="auto"/>
              </w:rPr>
            </w:pPr>
            <w:r w:rsidRPr="00D27ADB">
              <w:rPr>
                <w:color w:val="auto"/>
              </w:rPr>
              <w:t>Ator Principal</w:t>
            </w:r>
          </w:p>
        </w:tc>
        <w:tc>
          <w:tcPr>
            <w:tcW w:w="4545" w:type="dxa"/>
            <w:tcBorders>
              <w:left w:val="single" w:sz="1" w:space="0" w:color="000000"/>
              <w:bottom w:val="single" w:sz="1" w:space="0" w:color="000000"/>
              <w:right w:val="single" w:sz="1" w:space="0" w:color="000000"/>
            </w:tcBorders>
            <w:vAlign w:val="center"/>
          </w:tcPr>
          <w:p w:rsidR="00F01B0B" w:rsidRPr="00D27ADB" w:rsidRDefault="00F01B0B" w:rsidP="002524BD">
            <w:pPr>
              <w:pStyle w:val="SemEspaamento"/>
              <w:rPr>
                <w:color w:val="auto"/>
              </w:rPr>
            </w:pPr>
            <w:r w:rsidRPr="00D27ADB">
              <w:rPr>
                <w:color w:val="auto"/>
              </w:rPr>
              <w:t>Ator Secundário</w:t>
            </w:r>
          </w:p>
        </w:tc>
      </w:tr>
      <w:tr w:rsidR="00D27ADB" w:rsidRPr="00D27ADB" w:rsidTr="00500DC1">
        <w:trPr>
          <w:cantSplit/>
          <w:trHeight w:hRule="exact" w:val="567"/>
        </w:trPr>
        <w:tc>
          <w:tcPr>
            <w:tcW w:w="4390" w:type="dxa"/>
            <w:gridSpan w:val="2"/>
            <w:tcBorders>
              <w:left w:val="single" w:sz="1" w:space="0" w:color="000000"/>
              <w:bottom w:val="single" w:sz="1" w:space="0" w:color="000000"/>
            </w:tcBorders>
            <w:vAlign w:val="center"/>
          </w:tcPr>
          <w:p w:rsidR="00F01B0B" w:rsidRPr="00D27ADB" w:rsidRDefault="003D215F" w:rsidP="002524BD">
            <w:pPr>
              <w:pStyle w:val="SemEspaamento"/>
              <w:rPr>
                <w:color w:val="auto"/>
              </w:rPr>
            </w:pPr>
            <w:r w:rsidRPr="00D27ADB">
              <w:rPr>
                <w:color w:val="auto"/>
              </w:rPr>
              <w:t>Aluno</w:t>
            </w:r>
          </w:p>
        </w:tc>
        <w:tc>
          <w:tcPr>
            <w:tcW w:w="4545" w:type="dxa"/>
            <w:tcBorders>
              <w:left w:val="single" w:sz="1" w:space="0" w:color="000000"/>
              <w:bottom w:val="single" w:sz="1" w:space="0" w:color="000000"/>
              <w:right w:val="single" w:sz="1" w:space="0" w:color="000000"/>
            </w:tcBorders>
            <w:vAlign w:val="center"/>
          </w:tcPr>
          <w:p w:rsidR="00F01B0B" w:rsidRPr="00D27ADB" w:rsidRDefault="003D215F" w:rsidP="002524BD">
            <w:pPr>
              <w:pStyle w:val="SemEspaamento"/>
              <w:rPr>
                <w:color w:val="auto"/>
              </w:rPr>
            </w:pPr>
            <w:r w:rsidRPr="00D27ADB">
              <w:rPr>
                <w:color w:val="auto"/>
              </w:rPr>
              <w:t>Avaliador</w:t>
            </w:r>
          </w:p>
        </w:tc>
      </w:tr>
      <w:tr w:rsidR="00D27ADB" w:rsidRPr="00D27ADB" w:rsidTr="00500DC1">
        <w:trPr>
          <w:cantSplit/>
        </w:trPr>
        <w:tc>
          <w:tcPr>
            <w:tcW w:w="8935" w:type="dxa"/>
            <w:gridSpan w:val="3"/>
            <w:tcBorders>
              <w:left w:val="single" w:sz="1" w:space="0" w:color="000000"/>
              <w:bottom w:val="single" w:sz="1" w:space="0" w:color="000000"/>
              <w:right w:val="single" w:sz="1" w:space="0" w:color="000000"/>
            </w:tcBorders>
            <w:vAlign w:val="center"/>
          </w:tcPr>
          <w:p w:rsidR="00F01B0B" w:rsidRPr="00D27ADB" w:rsidRDefault="00F01B0B" w:rsidP="002524BD">
            <w:pPr>
              <w:pStyle w:val="SemEspaamento"/>
              <w:rPr>
                <w:color w:val="auto"/>
              </w:rPr>
            </w:pPr>
            <w:r w:rsidRPr="00D27ADB">
              <w:rPr>
                <w:color w:val="auto"/>
              </w:rPr>
              <w:lastRenderedPageBreak/>
              <w:t>Pré-condições</w:t>
            </w:r>
          </w:p>
        </w:tc>
      </w:tr>
      <w:tr w:rsidR="00D27ADB" w:rsidRPr="00D27ADB" w:rsidTr="00500DC1">
        <w:trPr>
          <w:cantSplit/>
          <w:trHeight w:hRule="exact" w:val="851"/>
        </w:trPr>
        <w:tc>
          <w:tcPr>
            <w:tcW w:w="8935" w:type="dxa"/>
            <w:gridSpan w:val="3"/>
            <w:tcBorders>
              <w:left w:val="single" w:sz="1" w:space="0" w:color="000000"/>
              <w:bottom w:val="single" w:sz="1" w:space="0" w:color="000000"/>
              <w:right w:val="single" w:sz="1" w:space="0" w:color="000000"/>
            </w:tcBorders>
            <w:vAlign w:val="center"/>
          </w:tcPr>
          <w:p w:rsidR="00F01B0B" w:rsidRPr="00D27ADB" w:rsidRDefault="003D215F" w:rsidP="002524BD">
            <w:pPr>
              <w:pStyle w:val="SemEspaamento"/>
              <w:rPr>
                <w:color w:val="auto"/>
              </w:rPr>
            </w:pPr>
            <w:r w:rsidRPr="00D27ADB">
              <w:rPr>
                <w:color w:val="auto"/>
              </w:rPr>
              <w:t xml:space="preserve">1- O aluno e o avaliador devem ter acesso ao sistema </w:t>
            </w:r>
            <w:proofErr w:type="spellStart"/>
            <w:r w:rsidRPr="00D27ADB">
              <w:rPr>
                <w:color w:val="auto"/>
              </w:rPr>
              <w:t>Kubi</w:t>
            </w:r>
            <w:proofErr w:type="spellEnd"/>
            <w:r w:rsidRPr="00D27ADB">
              <w:rPr>
                <w:color w:val="auto"/>
              </w:rPr>
              <w:t>;</w:t>
            </w:r>
          </w:p>
          <w:p w:rsidR="003D215F" w:rsidRPr="00D27ADB" w:rsidRDefault="003D215F" w:rsidP="002524BD">
            <w:pPr>
              <w:pStyle w:val="SemEspaamento"/>
              <w:rPr>
                <w:color w:val="auto"/>
              </w:rPr>
            </w:pPr>
            <w:r w:rsidRPr="00D27ADB">
              <w:rPr>
                <w:color w:val="auto"/>
              </w:rPr>
              <w:t>2 – O avaliador avalia o projeto.</w:t>
            </w:r>
          </w:p>
        </w:tc>
      </w:tr>
    </w:tbl>
    <w:p w:rsidR="00F01B0B" w:rsidRPr="00D27AD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399"/>
      </w:tblGrid>
      <w:tr w:rsidR="00D27ADB" w:rsidRPr="00D27ADB" w:rsidTr="00500DC1">
        <w:tc>
          <w:tcPr>
            <w:tcW w:w="8926" w:type="dxa"/>
            <w:gridSpan w:val="2"/>
          </w:tcPr>
          <w:p w:rsidR="00F01B0B" w:rsidRPr="00D27ADB" w:rsidRDefault="00F01B0B" w:rsidP="002524BD">
            <w:pPr>
              <w:pStyle w:val="SemEspaamento"/>
              <w:rPr>
                <w:color w:val="auto"/>
              </w:rPr>
            </w:pPr>
            <w:r w:rsidRPr="00D27ADB">
              <w:rPr>
                <w:color w:val="auto"/>
              </w:rPr>
              <w:t>Fluxo Principal</w:t>
            </w:r>
            <w:r w:rsidR="003D215F" w:rsidRPr="00D27ADB">
              <w:rPr>
                <w:color w:val="auto"/>
              </w:rPr>
              <w:t xml:space="preserve"> </w:t>
            </w:r>
            <w:r w:rsidR="003204C4" w:rsidRPr="00D27ADB">
              <w:rPr>
                <w:color w:val="auto"/>
              </w:rPr>
              <w:t xml:space="preserve">- </w:t>
            </w:r>
            <w:r w:rsidR="003D215F" w:rsidRPr="00D27ADB">
              <w:rPr>
                <w:color w:val="auto"/>
              </w:rPr>
              <w:t>Registrar notas</w:t>
            </w:r>
          </w:p>
        </w:tc>
      </w:tr>
      <w:tr w:rsidR="00D27ADB" w:rsidRPr="00D27ADB" w:rsidTr="00500DC1">
        <w:tc>
          <w:tcPr>
            <w:tcW w:w="4527" w:type="dxa"/>
            <w:tcBorders>
              <w:bottom w:val="single" w:sz="4" w:space="0" w:color="auto"/>
            </w:tcBorders>
          </w:tcPr>
          <w:p w:rsidR="00F01B0B" w:rsidRPr="00D27ADB" w:rsidRDefault="003D215F" w:rsidP="002524BD">
            <w:pPr>
              <w:pStyle w:val="SemEspaamento"/>
              <w:rPr>
                <w:color w:val="auto"/>
              </w:rPr>
            </w:pPr>
            <w:r w:rsidRPr="00D27ADB">
              <w:rPr>
                <w:color w:val="auto"/>
              </w:rPr>
              <w:t>Ator (Avaliador)</w:t>
            </w:r>
          </w:p>
        </w:tc>
        <w:tc>
          <w:tcPr>
            <w:tcW w:w="4399" w:type="dxa"/>
            <w:tcBorders>
              <w:bottom w:val="single" w:sz="4" w:space="0" w:color="auto"/>
            </w:tcBorders>
          </w:tcPr>
          <w:p w:rsidR="00F01B0B" w:rsidRPr="00D27ADB" w:rsidRDefault="00F01B0B" w:rsidP="002524BD">
            <w:pPr>
              <w:pStyle w:val="SemEspaamento"/>
              <w:rPr>
                <w:color w:val="auto"/>
              </w:rPr>
            </w:pPr>
            <w:r w:rsidRPr="00D27ADB">
              <w:rPr>
                <w:color w:val="auto"/>
              </w:rPr>
              <w:t>Sistema</w:t>
            </w:r>
          </w:p>
        </w:tc>
      </w:tr>
      <w:tr w:rsidR="00D27ADB" w:rsidRPr="00D27ADB" w:rsidTr="00500DC1">
        <w:tc>
          <w:tcPr>
            <w:tcW w:w="4527" w:type="dxa"/>
            <w:tcBorders>
              <w:top w:val="single" w:sz="4" w:space="0" w:color="auto"/>
              <w:left w:val="single" w:sz="4" w:space="0" w:color="auto"/>
              <w:bottom w:val="nil"/>
              <w:right w:val="single" w:sz="4" w:space="0" w:color="auto"/>
            </w:tcBorders>
          </w:tcPr>
          <w:p w:rsidR="00F01B0B" w:rsidRPr="00D27ADB" w:rsidRDefault="00F01B0B" w:rsidP="002524BD">
            <w:pPr>
              <w:pStyle w:val="SemEspaamento"/>
              <w:rPr>
                <w:color w:val="auto"/>
              </w:rPr>
            </w:pPr>
          </w:p>
        </w:tc>
        <w:tc>
          <w:tcPr>
            <w:tcW w:w="4399" w:type="dxa"/>
            <w:tcBorders>
              <w:left w:val="single" w:sz="4" w:space="0" w:color="auto"/>
              <w:bottom w:val="nil"/>
            </w:tcBorders>
          </w:tcPr>
          <w:p w:rsidR="00F01B0B" w:rsidRPr="00D27ADB" w:rsidRDefault="00F01B0B" w:rsidP="002524BD">
            <w:pPr>
              <w:pStyle w:val="SemEspaamento"/>
              <w:rPr>
                <w:color w:val="auto"/>
              </w:rPr>
            </w:pPr>
          </w:p>
        </w:tc>
      </w:tr>
      <w:tr w:rsidR="00D27ADB" w:rsidRPr="00D27ADB" w:rsidTr="00500DC1">
        <w:tc>
          <w:tcPr>
            <w:tcW w:w="4527" w:type="dxa"/>
            <w:tcBorders>
              <w:top w:val="nil"/>
              <w:left w:val="single" w:sz="4" w:space="0" w:color="auto"/>
              <w:bottom w:val="nil"/>
              <w:right w:val="single" w:sz="4" w:space="0" w:color="auto"/>
            </w:tcBorders>
          </w:tcPr>
          <w:p w:rsidR="00F01B0B" w:rsidRPr="00D27ADB" w:rsidRDefault="003D215F" w:rsidP="002524BD">
            <w:pPr>
              <w:pStyle w:val="SemEspaamento"/>
              <w:rPr>
                <w:color w:val="auto"/>
              </w:rPr>
            </w:pPr>
            <w:r w:rsidRPr="00D27ADB">
              <w:rPr>
                <w:color w:val="auto"/>
              </w:rPr>
              <w:t>1- Informa que deseja registrar nota;</w:t>
            </w:r>
          </w:p>
          <w:p w:rsidR="00001039" w:rsidRPr="00D27ADB" w:rsidRDefault="00001039" w:rsidP="002524BD">
            <w:pPr>
              <w:pStyle w:val="SemEspaamento"/>
              <w:rPr>
                <w:color w:val="auto"/>
              </w:rPr>
            </w:pPr>
          </w:p>
          <w:p w:rsidR="00001039" w:rsidRPr="00D27ADB" w:rsidRDefault="00001039" w:rsidP="002524BD">
            <w:pPr>
              <w:pStyle w:val="SemEspaamento"/>
              <w:rPr>
                <w:color w:val="auto"/>
              </w:rPr>
            </w:pPr>
            <w:r w:rsidRPr="00D27ADB">
              <w:rPr>
                <w:color w:val="auto"/>
              </w:rPr>
              <w:t>3- Informa o nome do grupo;</w:t>
            </w:r>
          </w:p>
          <w:p w:rsidR="00001039" w:rsidRPr="00D27ADB" w:rsidRDefault="00001039" w:rsidP="002524BD">
            <w:pPr>
              <w:pStyle w:val="SemEspaamento"/>
              <w:rPr>
                <w:color w:val="auto"/>
              </w:rPr>
            </w:pPr>
          </w:p>
          <w:p w:rsidR="00001039" w:rsidRPr="00D27ADB" w:rsidRDefault="00001039" w:rsidP="002524BD">
            <w:pPr>
              <w:pStyle w:val="SemEspaamento"/>
              <w:rPr>
                <w:color w:val="auto"/>
              </w:rPr>
            </w:pPr>
            <w:r w:rsidRPr="00D27ADB">
              <w:rPr>
                <w:color w:val="auto"/>
              </w:rPr>
              <w:t>5- Informa a data;</w:t>
            </w:r>
          </w:p>
          <w:p w:rsidR="00001039" w:rsidRPr="00D27ADB" w:rsidRDefault="00001039" w:rsidP="002524BD">
            <w:pPr>
              <w:pStyle w:val="SemEspaamento"/>
              <w:rPr>
                <w:color w:val="auto"/>
              </w:rPr>
            </w:pPr>
          </w:p>
          <w:p w:rsidR="00001039" w:rsidRPr="00D27ADB" w:rsidRDefault="00001039" w:rsidP="002524BD">
            <w:pPr>
              <w:pStyle w:val="SemEspaamento"/>
              <w:rPr>
                <w:color w:val="auto"/>
              </w:rPr>
            </w:pPr>
            <w:r w:rsidRPr="00D27ADB">
              <w:rPr>
                <w:color w:val="auto"/>
              </w:rPr>
              <w:t>7- Registra as notas;</w:t>
            </w:r>
          </w:p>
        </w:tc>
        <w:tc>
          <w:tcPr>
            <w:tcW w:w="4399" w:type="dxa"/>
            <w:tcBorders>
              <w:top w:val="nil"/>
              <w:left w:val="single" w:sz="4" w:space="0" w:color="auto"/>
              <w:bottom w:val="nil"/>
            </w:tcBorders>
          </w:tcPr>
          <w:p w:rsidR="00F01B0B" w:rsidRPr="00D27ADB" w:rsidRDefault="00F01B0B" w:rsidP="002524BD">
            <w:pPr>
              <w:pStyle w:val="SemEspaamento"/>
              <w:rPr>
                <w:color w:val="auto"/>
              </w:rPr>
            </w:pPr>
          </w:p>
          <w:p w:rsidR="003D215F" w:rsidRPr="00D27ADB" w:rsidRDefault="003D215F" w:rsidP="002524BD">
            <w:pPr>
              <w:pStyle w:val="SemEspaamento"/>
              <w:rPr>
                <w:color w:val="auto"/>
              </w:rPr>
            </w:pPr>
            <w:r w:rsidRPr="00D27ADB">
              <w:rPr>
                <w:color w:val="auto"/>
              </w:rPr>
              <w:t xml:space="preserve">2- </w:t>
            </w:r>
            <w:r w:rsidR="00001039" w:rsidRPr="00D27ADB">
              <w:rPr>
                <w:color w:val="auto"/>
              </w:rPr>
              <w:t>Solicita o nome do grupo avaliado;</w:t>
            </w:r>
          </w:p>
          <w:p w:rsidR="00001039" w:rsidRPr="00D27ADB" w:rsidRDefault="00001039" w:rsidP="002524BD">
            <w:pPr>
              <w:pStyle w:val="SemEspaamento"/>
              <w:rPr>
                <w:color w:val="auto"/>
              </w:rPr>
            </w:pPr>
          </w:p>
          <w:p w:rsidR="00001039" w:rsidRPr="00D27ADB" w:rsidRDefault="00001039" w:rsidP="002524BD">
            <w:pPr>
              <w:pStyle w:val="SemEspaamento"/>
              <w:rPr>
                <w:color w:val="auto"/>
              </w:rPr>
            </w:pPr>
            <w:r w:rsidRPr="00D27ADB">
              <w:rPr>
                <w:color w:val="auto"/>
              </w:rPr>
              <w:t>4- Solicita data da banca de avaliação;</w:t>
            </w:r>
          </w:p>
          <w:p w:rsidR="00001039" w:rsidRPr="00D27ADB" w:rsidRDefault="00001039" w:rsidP="002524BD">
            <w:pPr>
              <w:pStyle w:val="SemEspaamento"/>
              <w:rPr>
                <w:color w:val="auto"/>
              </w:rPr>
            </w:pPr>
          </w:p>
          <w:p w:rsidR="00001039" w:rsidRPr="00D27ADB" w:rsidRDefault="00001039" w:rsidP="002524BD">
            <w:pPr>
              <w:pStyle w:val="SemEspaamento"/>
              <w:rPr>
                <w:color w:val="auto"/>
              </w:rPr>
            </w:pPr>
            <w:r w:rsidRPr="00D27ADB">
              <w:rPr>
                <w:color w:val="auto"/>
              </w:rPr>
              <w:t>6- Solicita as notas;</w:t>
            </w:r>
          </w:p>
          <w:p w:rsidR="00001039" w:rsidRPr="00D27ADB" w:rsidRDefault="00001039" w:rsidP="002524BD">
            <w:pPr>
              <w:pStyle w:val="SemEspaamento"/>
              <w:rPr>
                <w:color w:val="auto"/>
              </w:rPr>
            </w:pPr>
          </w:p>
          <w:p w:rsidR="00001039" w:rsidRPr="00D27ADB" w:rsidRDefault="00001039" w:rsidP="002524BD">
            <w:pPr>
              <w:pStyle w:val="SemEspaamento"/>
              <w:rPr>
                <w:color w:val="auto"/>
              </w:rPr>
            </w:pPr>
            <w:r w:rsidRPr="00D27ADB">
              <w:rPr>
                <w:color w:val="auto"/>
              </w:rPr>
              <w:t>8 – Valida as informações</w:t>
            </w:r>
            <w:r w:rsidR="003204C4" w:rsidRPr="00D27ADB">
              <w:rPr>
                <w:color w:val="auto"/>
              </w:rPr>
              <w:t>;</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9 – Grava os dados do grupo e o caso de uso se encerra.</w:t>
            </w:r>
          </w:p>
        </w:tc>
      </w:tr>
      <w:tr w:rsidR="00D27ADB" w:rsidRPr="00D27ADB" w:rsidTr="00500DC1">
        <w:tc>
          <w:tcPr>
            <w:tcW w:w="4527" w:type="dxa"/>
            <w:tcBorders>
              <w:top w:val="nil"/>
              <w:left w:val="single" w:sz="4" w:space="0" w:color="auto"/>
              <w:bottom w:val="single" w:sz="4" w:space="0" w:color="auto"/>
              <w:right w:val="single" w:sz="4" w:space="0" w:color="auto"/>
            </w:tcBorders>
          </w:tcPr>
          <w:p w:rsidR="00F01B0B" w:rsidRPr="00D27ADB" w:rsidRDefault="00F01B0B" w:rsidP="002524BD">
            <w:pPr>
              <w:pStyle w:val="SemEspaamento"/>
              <w:rPr>
                <w:color w:val="auto"/>
              </w:rPr>
            </w:pPr>
          </w:p>
        </w:tc>
        <w:tc>
          <w:tcPr>
            <w:tcW w:w="4399" w:type="dxa"/>
            <w:tcBorders>
              <w:top w:val="nil"/>
              <w:left w:val="single" w:sz="4" w:space="0" w:color="auto"/>
            </w:tcBorders>
          </w:tcPr>
          <w:p w:rsidR="00F01B0B" w:rsidRPr="00D27ADB" w:rsidRDefault="00F01B0B" w:rsidP="002524BD">
            <w:pPr>
              <w:pStyle w:val="SemEspaamento"/>
              <w:rPr>
                <w:color w:val="auto"/>
              </w:rPr>
            </w:pPr>
          </w:p>
        </w:tc>
      </w:tr>
    </w:tbl>
    <w:p w:rsidR="00F01B0B" w:rsidRPr="00D27AD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399"/>
      </w:tblGrid>
      <w:tr w:rsidR="00D27ADB" w:rsidRPr="00D27ADB" w:rsidTr="00500DC1">
        <w:tc>
          <w:tcPr>
            <w:tcW w:w="8926" w:type="dxa"/>
            <w:gridSpan w:val="2"/>
          </w:tcPr>
          <w:p w:rsidR="00F01B0B" w:rsidRPr="00D27ADB" w:rsidRDefault="00F01B0B" w:rsidP="002524BD">
            <w:pPr>
              <w:pStyle w:val="SemEspaamento"/>
              <w:rPr>
                <w:color w:val="auto"/>
              </w:rPr>
            </w:pPr>
            <w:r w:rsidRPr="00D27ADB">
              <w:rPr>
                <w:color w:val="auto"/>
              </w:rPr>
              <w:t>Fluxo Alternativo</w:t>
            </w:r>
            <w:r w:rsidR="003204C4" w:rsidRPr="00D27ADB">
              <w:rPr>
                <w:color w:val="auto"/>
              </w:rPr>
              <w:t xml:space="preserve"> – Consultar nota</w:t>
            </w:r>
          </w:p>
        </w:tc>
      </w:tr>
      <w:tr w:rsidR="00D27ADB" w:rsidRPr="00D27ADB" w:rsidTr="00500DC1">
        <w:tc>
          <w:tcPr>
            <w:tcW w:w="4527" w:type="dxa"/>
            <w:tcBorders>
              <w:bottom w:val="single" w:sz="4" w:space="0" w:color="auto"/>
            </w:tcBorders>
          </w:tcPr>
          <w:p w:rsidR="00F01B0B" w:rsidRPr="00D27ADB" w:rsidRDefault="00F01B0B" w:rsidP="002524BD">
            <w:pPr>
              <w:pStyle w:val="SemEspaamento"/>
              <w:rPr>
                <w:color w:val="auto"/>
              </w:rPr>
            </w:pPr>
            <w:r w:rsidRPr="00D27ADB">
              <w:rPr>
                <w:color w:val="auto"/>
              </w:rPr>
              <w:t>Ator</w:t>
            </w:r>
          </w:p>
        </w:tc>
        <w:tc>
          <w:tcPr>
            <w:tcW w:w="4399" w:type="dxa"/>
            <w:tcBorders>
              <w:bottom w:val="single" w:sz="4" w:space="0" w:color="auto"/>
            </w:tcBorders>
          </w:tcPr>
          <w:p w:rsidR="00F01B0B" w:rsidRPr="00D27ADB" w:rsidRDefault="00F01B0B" w:rsidP="002524BD">
            <w:pPr>
              <w:pStyle w:val="SemEspaamento"/>
              <w:rPr>
                <w:color w:val="auto"/>
              </w:rPr>
            </w:pPr>
            <w:r w:rsidRPr="00D27ADB">
              <w:rPr>
                <w:color w:val="auto"/>
              </w:rPr>
              <w:t>Sistema</w:t>
            </w:r>
          </w:p>
        </w:tc>
      </w:tr>
      <w:tr w:rsidR="00D27ADB" w:rsidRPr="00D27ADB" w:rsidTr="00500DC1">
        <w:tc>
          <w:tcPr>
            <w:tcW w:w="4527" w:type="dxa"/>
            <w:tcBorders>
              <w:top w:val="single" w:sz="4" w:space="0" w:color="auto"/>
              <w:left w:val="single" w:sz="4" w:space="0" w:color="auto"/>
              <w:bottom w:val="nil"/>
              <w:right w:val="single" w:sz="4" w:space="0" w:color="auto"/>
            </w:tcBorders>
          </w:tcPr>
          <w:p w:rsidR="00F01B0B" w:rsidRPr="00D27ADB" w:rsidRDefault="003204C4" w:rsidP="002524BD">
            <w:pPr>
              <w:pStyle w:val="SemEspaamento"/>
              <w:rPr>
                <w:color w:val="auto"/>
              </w:rPr>
            </w:pPr>
            <w:r w:rsidRPr="00D27ADB">
              <w:rPr>
                <w:color w:val="auto"/>
              </w:rPr>
              <w:t>1 – Solicita a consulta de uma nota por grupo;</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3 – Seleciona o grupo desejado;</w:t>
            </w:r>
          </w:p>
        </w:tc>
        <w:tc>
          <w:tcPr>
            <w:tcW w:w="4399" w:type="dxa"/>
            <w:tcBorders>
              <w:left w:val="single" w:sz="4" w:space="0" w:color="auto"/>
              <w:bottom w:val="nil"/>
            </w:tcBorders>
          </w:tcPr>
          <w:p w:rsidR="00F01B0B" w:rsidRPr="00D27ADB" w:rsidRDefault="00F01B0B" w:rsidP="002524BD">
            <w:pPr>
              <w:pStyle w:val="SemEspaamento"/>
              <w:rPr>
                <w:color w:val="auto"/>
              </w:rPr>
            </w:pP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2 – Exibe a relação de grupos.</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4 – Exibe as informações do grupo;</w:t>
            </w:r>
          </w:p>
          <w:p w:rsidR="003204C4" w:rsidRPr="00D27ADB" w:rsidRDefault="003204C4" w:rsidP="002524BD">
            <w:pPr>
              <w:pStyle w:val="SemEspaamento"/>
              <w:rPr>
                <w:color w:val="auto"/>
              </w:rPr>
            </w:pPr>
          </w:p>
        </w:tc>
      </w:tr>
      <w:tr w:rsidR="00D27ADB" w:rsidRPr="00D27ADB" w:rsidTr="00500DC1">
        <w:tc>
          <w:tcPr>
            <w:tcW w:w="4527" w:type="dxa"/>
            <w:tcBorders>
              <w:top w:val="nil"/>
              <w:left w:val="single" w:sz="4" w:space="0" w:color="auto"/>
              <w:bottom w:val="single" w:sz="4" w:space="0" w:color="auto"/>
              <w:right w:val="single" w:sz="4" w:space="0" w:color="auto"/>
            </w:tcBorders>
          </w:tcPr>
          <w:p w:rsidR="00F01B0B" w:rsidRPr="00D27ADB" w:rsidRDefault="00F01B0B" w:rsidP="002524BD">
            <w:pPr>
              <w:pStyle w:val="SemEspaamento"/>
              <w:rPr>
                <w:color w:val="auto"/>
              </w:rPr>
            </w:pPr>
          </w:p>
        </w:tc>
        <w:tc>
          <w:tcPr>
            <w:tcW w:w="4399" w:type="dxa"/>
            <w:tcBorders>
              <w:top w:val="nil"/>
              <w:left w:val="single" w:sz="4" w:space="0" w:color="auto"/>
            </w:tcBorders>
          </w:tcPr>
          <w:p w:rsidR="00F01B0B" w:rsidRPr="00D27ADB" w:rsidRDefault="003204C4" w:rsidP="002524BD">
            <w:pPr>
              <w:pStyle w:val="SemEspaamento"/>
              <w:rPr>
                <w:color w:val="auto"/>
              </w:rPr>
            </w:pPr>
            <w:r w:rsidRPr="00D27ADB">
              <w:rPr>
                <w:color w:val="auto"/>
              </w:rPr>
              <w:t>5 – O caso de uso se encerra.</w:t>
            </w:r>
          </w:p>
          <w:p w:rsidR="003204C4" w:rsidRPr="00D27ADB" w:rsidRDefault="003204C4" w:rsidP="002524BD">
            <w:pPr>
              <w:pStyle w:val="SemEspaamento"/>
              <w:rPr>
                <w:color w:val="auto"/>
              </w:rPr>
            </w:pPr>
          </w:p>
        </w:tc>
      </w:tr>
    </w:tbl>
    <w:p w:rsidR="00F01B0B" w:rsidRPr="00D27AD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399"/>
      </w:tblGrid>
      <w:tr w:rsidR="00D27ADB" w:rsidRPr="00D27ADB" w:rsidTr="00500DC1">
        <w:tc>
          <w:tcPr>
            <w:tcW w:w="8926" w:type="dxa"/>
            <w:gridSpan w:val="2"/>
          </w:tcPr>
          <w:p w:rsidR="00F01B0B" w:rsidRPr="00D27ADB" w:rsidRDefault="00F01B0B" w:rsidP="002524BD">
            <w:pPr>
              <w:pStyle w:val="SemEspaamento"/>
              <w:rPr>
                <w:color w:val="auto"/>
              </w:rPr>
            </w:pPr>
            <w:r w:rsidRPr="00D27ADB">
              <w:rPr>
                <w:color w:val="auto"/>
              </w:rPr>
              <w:t>Fluxo Exceção</w:t>
            </w:r>
            <w:r w:rsidR="003204C4" w:rsidRPr="00D27ADB">
              <w:rPr>
                <w:color w:val="auto"/>
              </w:rPr>
              <w:t xml:space="preserve"> – Alterar nota</w:t>
            </w:r>
          </w:p>
        </w:tc>
      </w:tr>
      <w:tr w:rsidR="00D27ADB" w:rsidRPr="00D27ADB" w:rsidTr="00500DC1">
        <w:tc>
          <w:tcPr>
            <w:tcW w:w="4527" w:type="dxa"/>
            <w:tcBorders>
              <w:bottom w:val="single" w:sz="4" w:space="0" w:color="auto"/>
            </w:tcBorders>
          </w:tcPr>
          <w:p w:rsidR="00F01B0B" w:rsidRPr="00D27ADB" w:rsidRDefault="00F01B0B" w:rsidP="002524BD">
            <w:pPr>
              <w:pStyle w:val="SemEspaamento"/>
              <w:rPr>
                <w:color w:val="auto"/>
              </w:rPr>
            </w:pPr>
            <w:r w:rsidRPr="00D27ADB">
              <w:rPr>
                <w:color w:val="auto"/>
              </w:rPr>
              <w:t>Ator</w:t>
            </w:r>
          </w:p>
        </w:tc>
        <w:tc>
          <w:tcPr>
            <w:tcW w:w="4399" w:type="dxa"/>
            <w:tcBorders>
              <w:bottom w:val="single" w:sz="4" w:space="0" w:color="auto"/>
            </w:tcBorders>
          </w:tcPr>
          <w:p w:rsidR="00F01B0B" w:rsidRPr="00D27ADB" w:rsidRDefault="00F01B0B" w:rsidP="002524BD">
            <w:pPr>
              <w:pStyle w:val="SemEspaamento"/>
              <w:rPr>
                <w:color w:val="auto"/>
              </w:rPr>
            </w:pPr>
            <w:r w:rsidRPr="00D27ADB">
              <w:rPr>
                <w:color w:val="auto"/>
              </w:rPr>
              <w:t>Sistema</w:t>
            </w:r>
          </w:p>
        </w:tc>
      </w:tr>
      <w:tr w:rsidR="00D27ADB" w:rsidRPr="00D27ADB" w:rsidTr="00500DC1">
        <w:tc>
          <w:tcPr>
            <w:tcW w:w="4527" w:type="dxa"/>
            <w:tcBorders>
              <w:top w:val="single" w:sz="4" w:space="0" w:color="auto"/>
              <w:left w:val="single" w:sz="4" w:space="0" w:color="auto"/>
              <w:bottom w:val="nil"/>
              <w:right w:val="single" w:sz="4" w:space="0" w:color="auto"/>
            </w:tcBorders>
          </w:tcPr>
          <w:p w:rsidR="00F01B0B" w:rsidRPr="00D27ADB" w:rsidRDefault="003204C4" w:rsidP="002524BD">
            <w:pPr>
              <w:pStyle w:val="SemEspaamento"/>
              <w:rPr>
                <w:color w:val="auto"/>
              </w:rPr>
            </w:pPr>
            <w:r w:rsidRPr="00D27ADB">
              <w:rPr>
                <w:color w:val="auto"/>
              </w:rPr>
              <w:t>1 – Informa a alteração de uma nota;</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3 – Informa o grupo;</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5 – Seleciona a nota desejada e altera;</w:t>
            </w:r>
          </w:p>
        </w:tc>
        <w:tc>
          <w:tcPr>
            <w:tcW w:w="4399" w:type="dxa"/>
            <w:tcBorders>
              <w:left w:val="single" w:sz="4" w:space="0" w:color="auto"/>
              <w:bottom w:val="nil"/>
            </w:tcBorders>
          </w:tcPr>
          <w:p w:rsidR="00F01B0B" w:rsidRPr="00D27ADB" w:rsidRDefault="00F01B0B" w:rsidP="002524BD">
            <w:pPr>
              <w:pStyle w:val="SemEspaamento"/>
              <w:rPr>
                <w:color w:val="auto"/>
              </w:rPr>
            </w:pPr>
          </w:p>
          <w:p w:rsidR="003204C4" w:rsidRPr="00D27ADB" w:rsidRDefault="003204C4" w:rsidP="002524BD">
            <w:pPr>
              <w:pStyle w:val="SemEspaamento"/>
              <w:rPr>
                <w:color w:val="auto"/>
              </w:rPr>
            </w:pPr>
            <w:r w:rsidRPr="00D27ADB">
              <w:rPr>
                <w:color w:val="auto"/>
              </w:rPr>
              <w:t>2 – Solicita o grupo;</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4 – Exibe as informações do grupo;</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6 – Valida as informações;</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7 – Grava os dados alterados e o caso de uso se encerra.</w:t>
            </w:r>
          </w:p>
        </w:tc>
      </w:tr>
      <w:tr w:rsidR="00D27ADB" w:rsidRPr="00D27ADB" w:rsidTr="00500DC1">
        <w:tc>
          <w:tcPr>
            <w:tcW w:w="4527" w:type="dxa"/>
            <w:tcBorders>
              <w:top w:val="nil"/>
              <w:left w:val="single" w:sz="4" w:space="0" w:color="auto"/>
              <w:bottom w:val="single" w:sz="4" w:space="0" w:color="auto"/>
              <w:right w:val="single" w:sz="4" w:space="0" w:color="auto"/>
            </w:tcBorders>
          </w:tcPr>
          <w:p w:rsidR="00F01B0B" w:rsidRPr="00D27ADB" w:rsidRDefault="00F01B0B" w:rsidP="002524BD">
            <w:pPr>
              <w:pStyle w:val="SemEspaamento"/>
              <w:rPr>
                <w:color w:val="auto"/>
              </w:rPr>
            </w:pPr>
          </w:p>
        </w:tc>
        <w:tc>
          <w:tcPr>
            <w:tcW w:w="4399" w:type="dxa"/>
            <w:tcBorders>
              <w:top w:val="nil"/>
              <w:left w:val="single" w:sz="4" w:space="0" w:color="auto"/>
            </w:tcBorders>
          </w:tcPr>
          <w:p w:rsidR="00F01B0B" w:rsidRPr="00D27ADB" w:rsidRDefault="00F01B0B" w:rsidP="002524BD">
            <w:pPr>
              <w:pStyle w:val="SemEspaamento"/>
              <w:rPr>
                <w:color w:val="auto"/>
              </w:rPr>
            </w:pPr>
          </w:p>
        </w:tc>
      </w:tr>
    </w:tbl>
    <w:p w:rsidR="00F01B0B" w:rsidRPr="00D27ADB" w:rsidRDefault="00F01B0B" w:rsidP="00F01B0B"/>
    <w:tbl>
      <w:tblPr>
        <w:tblW w:w="8918" w:type="dxa"/>
        <w:tblInd w:w="-5" w:type="dxa"/>
        <w:tblLayout w:type="fixed"/>
        <w:tblCellMar>
          <w:left w:w="70" w:type="dxa"/>
          <w:right w:w="70" w:type="dxa"/>
        </w:tblCellMar>
        <w:tblLook w:val="0000" w:firstRow="0" w:lastRow="0" w:firstColumn="0" w:lastColumn="0" w:noHBand="0" w:noVBand="0"/>
      </w:tblPr>
      <w:tblGrid>
        <w:gridCol w:w="8918"/>
      </w:tblGrid>
      <w:tr w:rsidR="00D27ADB" w:rsidRPr="00D27ADB" w:rsidTr="003204C4">
        <w:trPr>
          <w:cantSplit/>
          <w:trHeight w:val="919"/>
        </w:trPr>
        <w:tc>
          <w:tcPr>
            <w:tcW w:w="8918" w:type="dxa"/>
            <w:tcBorders>
              <w:top w:val="single" w:sz="1" w:space="0" w:color="000000"/>
              <w:left w:val="single" w:sz="1" w:space="0" w:color="000000"/>
              <w:bottom w:val="single" w:sz="4" w:space="0" w:color="auto"/>
              <w:right w:val="single" w:sz="1" w:space="0" w:color="000000"/>
            </w:tcBorders>
            <w:vAlign w:val="center"/>
          </w:tcPr>
          <w:p w:rsidR="00F01B0B" w:rsidRPr="00D27ADB" w:rsidRDefault="003204C4" w:rsidP="002524BD">
            <w:pPr>
              <w:pStyle w:val="SemEspaamento"/>
              <w:rPr>
                <w:color w:val="auto"/>
              </w:rPr>
            </w:pPr>
            <w:r w:rsidRPr="00D27ADB">
              <w:rPr>
                <w:color w:val="auto"/>
              </w:rPr>
              <w:lastRenderedPageBreak/>
              <w:t xml:space="preserve"> </w:t>
            </w:r>
            <w:r w:rsidR="00F01B0B" w:rsidRPr="00D27ADB">
              <w:rPr>
                <w:color w:val="auto"/>
              </w:rPr>
              <w:t>Pós-condições</w:t>
            </w:r>
          </w:p>
        </w:tc>
      </w:tr>
      <w:tr w:rsidR="00D27ADB" w:rsidRPr="00D27ADB" w:rsidTr="003204C4">
        <w:trPr>
          <w:cantSplit/>
          <w:trHeight w:hRule="exact" w:val="2747"/>
        </w:trPr>
        <w:tc>
          <w:tcPr>
            <w:tcW w:w="8918" w:type="dxa"/>
            <w:tcBorders>
              <w:top w:val="single" w:sz="4" w:space="0" w:color="auto"/>
              <w:left w:val="single" w:sz="4" w:space="0" w:color="auto"/>
              <w:bottom w:val="single" w:sz="4" w:space="0" w:color="auto"/>
              <w:right w:val="single" w:sz="4" w:space="0" w:color="auto"/>
            </w:tcBorders>
            <w:vAlign w:val="center"/>
          </w:tcPr>
          <w:p w:rsidR="00F01B0B" w:rsidRPr="00D27ADB" w:rsidRDefault="003204C4" w:rsidP="002524BD">
            <w:pPr>
              <w:pStyle w:val="SemEspaamento"/>
              <w:rPr>
                <w:color w:val="auto"/>
              </w:rPr>
            </w:pPr>
            <w:r w:rsidRPr="00D27ADB">
              <w:rPr>
                <w:color w:val="auto"/>
              </w:rPr>
              <w:t>Fluxo Principal</w:t>
            </w:r>
          </w:p>
          <w:p w:rsidR="003204C4" w:rsidRPr="00D27ADB" w:rsidRDefault="003204C4" w:rsidP="002524BD">
            <w:pPr>
              <w:pStyle w:val="SemEspaamento"/>
              <w:rPr>
                <w:color w:val="auto"/>
              </w:rPr>
            </w:pPr>
            <w:r w:rsidRPr="00D27ADB">
              <w:rPr>
                <w:color w:val="auto"/>
              </w:rPr>
              <w:t xml:space="preserve"> As notas foram registradas.</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Fluxo Alternativo</w:t>
            </w:r>
          </w:p>
          <w:p w:rsidR="003204C4" w:rsidRPr="00D27ADB" w:rsidRDefault="003204C4" w:rsidP="002524BD">
            <w:pPr>
              <w:pStyle w:val="SemEspaamento"/>
              <w:rPr>
                <w:color w:val="auto"/>
              </w:rPr>
            </w:pPr>
            <w:r w:rsidRPr="00D27ADB">
              <w:rPr>
                <w:color w:val="auto"/>
              </w:rPr>
              <w:t xml:space="preserve"> A nota foi consultada.</w:t>
            </w:r>
          </w:p>
          <w:p w:rsidR="003204C4" w:rsidRPr="00D27ADB" w:rsidRDefault="003204C4" w:rsidP="002524BD">
            <w:pPr>
              <w:pStyle w:val="SemEspaamento"/>
              <w:rPr>
                <w:color w:val="auto"/>
              </w:rPr>
            </w:pPr>
          </w:p>
          <w:p w:rsidR="003204C4" w:rsidRPr="00D27ADB" w:rsidRDefault="003204C4" w:rsidP="002524BD">
            <w:pPr>
              <w:pStyle w:val="SemEspaamento"/>
              <w:rPr>
                <w:color w:val="auto"/>
              </w:rPr>
            </w:pPr>
            <w:r w:rsidRPr="00D27ADB">
              <w:rPr>
                <w:color w:val="auto"/>
              </w:rPr>
              <w:t>Fluxo Exceção</w:t>
            </w:r>
          </w:p>
          <w:p w:rsidR="003204C4" w:rsidRPr="00D27ADB" w:rsidRDefault="003204C4" w:rsidP="002524BD">
            <w:pPr>
              <w:pStyle w:val="SemEspaamento"/>
              <w:rPr>
                <w:color w:val="auto"/>
              </w:rPr>
            </w:pPr>
            <w:r w:rsidRPr="00D27ADB">
              <w:rPr>
                <w:color w:val="auto"/>
              </w:rPr>
              <w:t xml:space="preserve"> A nota foi alterada.</w:t>
            </w:r>
          </w:p>
          <w:p w:rsidR="003204C4" w:rsidRPr="00D27ADB" w:rsidRDefault="003204C4" w:rsidP="002524BD">
            <w:pPr>
              <w:pStyle w:val="SemEspaamento"/>
              <w:rPr>
                <w:color w:val="auto"/>
              </w:rPr>
            </w:pPr>
          </w:p>
        </w:tc>
      </w:tr>
    </w:tbl>
    <w:p w:rsidR="00F01B0B" w:rsidRPr="00D27ADB" w:rsidRDefault="00F01B0B" w:rsidP="008D163C">
      <w:pPr>
        <w:pStyle w:val="Corpodetexto"/>
      </w:pPr>
    </w:p>
    <w:p w:rsidR="00F01B0B" w:rsidRPr="00D27ADB" w:rsidRDefault="00F01B0B" w:rsidP="00F01B0B"/>
    <w:p w:rsidR="00F01B0B" w:rsidRPr="00D27ADB" w:rsidRDefault="006905E4" w:rsidP="00062577">
      <w:pPr>
        <w:pStyle w:val="Ttulo1"/>
        <w:rPr>
          <w:color w:val="auto"/>
        </w:rPr>
      </w:pPr>
      <w:bookmarkStart w:id="23" w:name="_Toc206497602"/>
      <w:bookmarkStart w:id="24" w:name="_Toc8845650"/>
      <w:r w:rsidRPr="00D27ADB">
        <w:rPr>
          <w:color w:val="auto"/>
        </w:rPr>
        <w:t>Protótipos de Tela</w:t>
      </w:r>
      <w:bookmarkEnd w:id="23"/>
      <w:bookmarkEnd w:id="24"/>
    </w:p>
    <w:p w:rsidR="005E04A0" w:rsidRPr="00D27ADB" w:rsidRDefault="005E04A0" w:rsidP="00F01B0B">
      <w:pPr>
        <w:rPr>
          <w:noProof/>
        </w:rPr>
      </w:pPr>
    </w:p>
    <w:p w:rsidR="005E04A0" w:rsidRDefault="00191CE8" w:rsidP="005E04A0">
      <w:pPr>
        <w:rPr>
          <w:noProof/>
        </w:rPr>
      </w:pPr>
      <w:r>
        <w:rPr>
          <w:noProof/>
        </w:rPr>
        <w:drawing>
          <wp:inline distT="0" distB="0" distL="0" distR="0">
            <wp:extent cx="5759450" cy="27813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ainicio.png"/>
                    <pic:cNvPicPr/>
                  </pic:nvPicPr>
                  <pic:blipFill rotWithShape="1">
                    <a:blip r:embed="rId14">
                      <a:extLst>
                        <a:ext uri="{28A0092B-C50C-407E-A947-70E740481C1C}">
                          <a14:useLocalDpi xmlns:a14="http://schemas.microsoft.com/office/drawing/2010/main" val="0"/>
                        </a:ext>
                      </a:extLst>
                    </a:blip>
                    <a:srcRect t="8825" b="5276"/>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rsidR="00191CE8" w:rsidRDefault="00191CE8" w:rsidP="00191CE8">
      <w:pPr>
        <w:pStyle w:val="Legenda"/>
        <w:rPr>
          <w:color w:val="auto"/>
        </w:rPr>
      </w:pPr>
      <w:r w:rsidRPr="00191CE8">
        <w:rPr>
          <w:color w:val="auto"/>
        </w:rPr>
        <w:t>Figura 5.0:</w:t>
      </w:r>
      <w:r>
        <w:rPr>
          <w:color w:val="auto"/>
        </w:rPr>
        <w:t xml:space="preserve"> Protó</w:t>
      </w:r>
      <w:r w:rsidRPr="00191CE8">
        <w:rPr>
          <w:color w:val="auto"/>
        </w:rPr>
        <w:t xml:space="preserve">tipo </w:t>
      </w:r>
      <w:r>
        <w:rPr>
          <w:color w:val="auto"/>
        </w:rPr>
        <w:t>de Tela I</w:t>
      </w:r>
      <w:r w:rsidRPr="00191CE8">
        <w:rPr>
          <w:color w:val="auto"/>
        </w:rPr>
        <w:t>nicial</w:t>
      </w:r>
    </w:p>
    <w:p w:rsidR="00191CE8" w:rsidRDefault="00191CE8" w:rsidP="00191CE8"/>
    <w:p w:rsidR="00191CE8" w:rsidRPr="00191CE8" w:rsidRDefault="00191CE8" w:rsidP="00191CE8">
      <w:r>
        <w:rPr>
          <w:noProof/>
        </w:rPr>
        <w:lastRenderedPageBreak/>
        <w:drawing>
          <wp:inline distT="0" distB="0" distL="0" distR="0">
            <wp:extent cx="5759450" cy="2781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alogin.png"/>
                    <pic:cNvPicPr/>
                  </pic:nvPicPr>
                  <pic:blipFill rotWithShape="1">
                    <a:blip r:embed="rId15">
                      <a:extLst>
                        <a:ext uri="{28A0092B-C50C-407E-A947-70E740481C1C}">
                          <a14:useLocalDpi xmlns:a14="http://schemas.microsoft.com/office/drawing/2010/main" val="0"/>
                        </a:ext>
                      </a:extLst>
                    </a:blip>
                    <a:srcRect t="8531" b="5571"/>
                    <a:stretch/>
                  </pic:blipFill>
                  <pic:spPr bwMode="auto">
                    <a:xfrm>
                      <a:off x="0" y="0"/>
                      <a:ext cx="5759450" cy="2781300"/>
                    </a:xfrm>
                    <a:prstGeom prst="rect">
                      <a:avLst/>
                    </a:prstGeom>
                    <a:ln>
                      <a:noFill/>
                    </a:ln>
                    <a:extLst>
                      <a:ext uri="{53640926-AAD7-44D8-BBD7-CCE9431645EC}">
                        <a14:shadowObscured xmlns:a14="http://schemas.microsoft.com/office/drawing/2010/main"/>
                      </a:ext>
                    </a:extLst>
                  </pic:spPr>
                </pic:pic>
              </a:graphicData>
            </a:graphic>
          </wp:inline>
        </w:drawing>
      </w:r>
    </w:p>
    <w:p w:rsidR="00191CE8" w:rsidRPr="00191CE8" w:rsidRDefault="00191CE8" w:rsidP="00191CE8">
      <w:pPr>
        <w:pStyle w:val="Legenda"/>
        <w:rPr>
          <w:color w:val="auto"/>
        </w:rPr>
      </w:pPr>
      <w:r w:rsidRPr="00191CE8">
        <w:rPr>
          <w:color w:val="auto"/>
        </w:rPr>
        <w:t xml:space="preserve">Figura 5.1: Protótipo de Tela de </w:t>
      </w:r>
      <w:proofErr w:type="spellStart"/>
      <w:r w:rsidRPr="00191CE8">
        <w:rPr>
          <w:color w:val="auto"/>
        </w:rPr>
        <w:t>Login</w:t>
      </w:r>
      <w:proofErr w:type="spellEnd"/>
    </w:p>
    <w:p w:rsidR="005E04A0" w:rsidRPr="00D27ADB" w:rsidRDefault="00191CE8" w:rsidP="005E04A0">
      <w:r>
        <w:rPr>
          <w:noProof/>
        </w:rPr>
        <w:drawing>
          <wp:inline distT="0" distB="0" distL="0" distR="0">
            <wp:extent cx="5759450" cy="27241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Prof.png"/>
                    <pic:cNvPicPr/>
                  </pic:nvPicPr>
                  <pic:blipFill rotWithShape="1">
                    <a:blip r:embed="rId16">
                      <a:extLst>
                        <a:ext uri="{28A0092B-C50C-407E-A947-70E740481C1C}">
                          <a14:useLocalDpi xmlns:a14="http://schemas.microsoft.com/office/drawing/2010/main" val="0"/>
                        </a:ext>
                      </a:extLst>
                    </a:blip>
                    <a:srcRect t="10296" b="5570"/>
                    <a:stretch/>
                  </pic:blipFill>
                  <pic:spPr bwMode="auto">
                    <a:xfrm>
                      <a:off x="0" y="0"/>
                      <a:ext cx="5759450" cy="2724150"/>
                    </a:xfrm>
                    <a:prstGeom prst="rect">
                      <a:avLst/>
                    </a:prstGeom>
                    <a:ln>
                      <a:noFill/>
                    </a:ln>
                    <a:extLst>
                      <a:ext uri="{53640926-AAD7-44D8-BBD7-CCE9431645EC}">
                        <a14:shadowObscured xmlns:a14="http://schemas.microsoft.com/office/drawing/2010/main"/>
                      </a:ext>
                    </a:extLst>
                  </pic:spPr>
                </pic:pic>
              </a:graphicData>
            </a:graphic>
          </wp:inline>
        </w:drawing>
      </w:r>
    </w:p>
    <w:p w:rsidR="005E04A0" w:rsidRPr="00D27ADB" w:rsidRDefault="005E04A0" w:rsidP="005E04A0">
      <w:pPr>
        <w:pStyle w:val="Legenda"/>
        <w:rPr>
          <w:color w:val="auto"/>
        </w:rPr>
      </w:pPr>
      <w:r w:rsidRPr="00D27ADB">
        <w:rPr>
          <w:color w:val="auto"/>
        </w:rPr>
        <w:t>Figura 5</w:t>
      </w:r>
      <w:r w:rsidR="00191CE8">
        <w:rPr>
          <w:color w:val="auto"/>
        </w:rPr>
        <w:t>.2</w:t>
      </w:r>
      <w:r w:rsidRPr="00D27ADB">
        <w:rPr>
          <w:color w:val="auto"/>
        </w:rPr>
        <w:t xml:space="preserve">: Protótipo de Tela de Cadastro </w:t>
      </w:r>
      <w:r w:rsidR="00191CE8">
        <w:rPr>
          <w:color w:val="auto"/>
        </w:rPr>
        <w:t>Professor</w:t>
      </w:r>
    </w:p>
    <w:p w:rsidR="005E04A0" w:rsidRPr="00D27ADB" w:rsidRDefault="005E04A0" w:rsidP="005E04A0"/>
    <w:p w:rsidR="005E04A0" w:rsidRPr="00D27ADB" w:rsidRDefault="005E04A0" w:rsidP="005E04A0"/>
    <w:p w:rsidR="005E04A0" w:rsidRPr="00D27ADB" w:rsidRDefault="005E04A0" w:rsidP="005E04A0">
      <w:pPr>
        <w:rPr>
          <w:noProof/>
        </w:rPr>
      </w:pPr>
    </w:p>
    <w:p w:rsidR="005E04A0" w:rsidRPr="00D27ADB" w:rsidRDefault="00191CE8" w:rsidP="005E04A0">
      <w:r>
        <w:rPr>
          <w:noProof/>
        </w:rPr>
        <w:lastRenderedPageBreak/>
        <w:drawing>
          <wp:inline distT="0" distB="0" distL="0" distR="0">
            <wp:extent cx="5759450" cy="27432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astroAluno.png"/>
                    <pic:cNvPicPr/>
                  </pic:nvPicPr>
                  <pic:blipFill rotWithShape="1">
                    <a:blip r:embed="rId17">
                      <a:extLst>
                        <a:ext uri="{28A0092B-C50C-407E-A947-70E740481C1C}">
                          <a14:useLocalDpi xmlns:a14="http://schemas.microsoft.com/office/drawing/2010/main" val="0"/>
                        </a:ext>
                      </a:extLst>
                    </a:blip>
                    <a:srcRect t="10590" b="4688"/>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rsidR="005E04A0" w:rsidRPr="00D27ADB" w:rsidRDefault="005E04A0" w:rsidP="005E04A0">
      <w:pPr>
        <w:pStyle w:val="Legenda"/>
        <w:rPr>
          <w:color w:val="auto"/>
        </w:rPr>
      </w:pPr>
      <w:r w:rsidRPr="00D27ADB">
        <w:rPr>
          <w:color w:val="auto"/>
        </w:rPr>
        <w:t xml:space="preserve">Figura 5.3: Protótipo de Tela de </w:t>
      </w:r>
      <w:r w:rsidR="00191CE8">
        <w:rPr>
          <w:color w:val="auto"/>
        </w:rPr>
        <w:t>Cadastro Aluno</w:t>
      </w:r>
    </w:p>
    <w:p w:rsidR="009B0453" w:rsidRPr="00D27ADB" w:rsidRDefault="009B0453" w:rsidP="009B0453"/>
    <w:p w:rsidR="00500DC1" w:rsidRPr="00D27ADB" w:rsidRDefault="00D5325D" w:rsidP="00500DC1">
      <w:pPr>
        <w:pStyle w:val="Ttulo1"/>
        <w:rPr>
          <w:color w:val="auto"/>
        </w:rPr>
      </w:pPr>
      <w:bookmarkStart w:id="25" w:name="_Toc8845651"/>
      <w:r w:rsidRPr="00D27ADB">
        <w:rPr>
          <w:noProof/>
          <w:color w:val="auto"/>
        </w:rPr>
        <w:drawing>
          <wp:anchor distT="0" distB="0" distL="114300" distR="114300" simplePos="0" relativeHeight="251859456" behindDoc="1" locked="0" layoutInCell="1" allowOverlap="1" wp14:anchorId="668D8320" wp14:editId="5DEC6141">
            <wp:simplePos x="0" y="0"/>
            <wp:positionH relativeFrom="page">
              <wp:align>center</wp:align>
            </wp:positionH>
            <wp:positionV relativeFrom="paragraph">
              <wp:posOffset>220345</wp:posOffset>
            </wp:positionV>
            <wp:extent cx="5759450" cy="3661410"/>
            <wp:effectExtent l="0" t="0" r="0" b="0"/>
            <wp:wrapTight wrapText="bothSides">
              <wp:wrapPolygon edited="0">
                <wp:start x="0" y="0"/>
                <wp:lineTo x="0" y="21465"/>
                <wp:lineTo x="21505" y="21465"/>
                <wp:lineTo x="21505"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em branco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61410"/>
                    </a:xfrm>
                    <a:prstGeom prst="rect">
                      <a:avLst/>
                    </a:prstGeom>
                  </pic:spPr>
                </pic:pic>
              </a:graphicData>
            </a:graphic>
          </wp:anchor>
        </w:drawing>
      </w:r>
      <w:r w:rsidR="00F06B38" w:rsidRPr="00D27ADB">
        <w:rPr>
          <w:color w:val="auto"/>
        </w:rPr>
        <w:t>Diagrama de Entidades e Relacionamentos</w:t>
      </w:r>
      <w:bookmarkEnd w:id="25"/>
    </w:p>
    <w:p w:rsidR="000D0DDD" w:rsidRPr="00D27ADB" w:rsidRDefault="00D5325D" w:rsidP="00D5325D">
      <w:pPr>
        <w:pStyle w:val="Legenda"/>
        <w:rPr>
          <w:color w:val="auto"/>
        </w:rPr>
      </w:pPr>
      <w:r w:rsidRPr="00D27ADB">
        <w:rPr>
          <w:color w:val="auto"/>
        </w:rPr>
        <w:t>Figura 6 – Exemplo de Diagrama de Entidades e Relacionamentos</w:t>
      </w:r>
    </w:p>
    <w:p w:rsidR="00D27ADB" w:rsidRPr="00D27ADB" w:rsidRDefault="00D27ADB" w:rsidP="00D27ADB"/>
    <w:p w:rsidR="00F06B38" w:rsidRPr="00D27ADB" w:rsidRDefault="00D27ADB" w:rsidP="00D5325D">
      <w:pPr>
        <w:pStyle w:val="Ttulo1"/>
        <w:rPr>
          <w:color w:val="auto"/>
        </w:rPr>
      </w:pPr>
      <w:bookmarkStart w:id="26" w:name="_Toc8845652"/>
      <w:r w:rsidRPr="00D27ADB">
        <w:rPr>
          <w:noProof/>
          <w:color w:val="auto"/>
        </w:rPr>
        <w:lastRenderedPageBreak/>
        <w:drawing>
          <wp:anchor distT="0" distB="0" distL="114300" distR="114300" simplePos="0" relativeHeight="251670528" behindDoc="1" locked="0" layoutInCell="1" allowOverlap="1" wp14:anchorId="505BD367" wp14:editId="6DC9F99F">
            <wp:simplePos x="0" y="0"/>
            <wp:positionH relativeFrom="page">
              <wp:align>center</wp:align>
            </wp:positionH>
            <wp:positionV relativeFrom="paragraph">
              <wp:posOffset>359410</wp:posOffset>
            </wp:positionV>
            <wp:extent cx="6281420" cy="3388360"/>
            <wp:effectExtent l="0" t="0" r="0" b="0"/>
            <wp:wrapTight wrapText="bothSides">
              <wp:wrapPolygon edited="0">
                <wp:start x="262" y="243"/>
                <wp:lineTo x="262" y="6558"/>
                <wp:lineTo x="2096" y="8379"/>
                <wp:lineTo x="2096" y="12144"/>
                <wp:lineTo x="524" y="12508"/>
                <wp:lineTo x="262" y="12873"/>
                <wp:lineTo x="262" y="16273"/>
                <wp:lineTo x="5503" y="17973"/>
                <wp:lineTo x="6092" y="17973"/>
                <wp:lineTo x="6092" y="21373"/>
                <wp:lineTo x="10481" y="21373"/>
                <wp:lineTo x="10481" y="17973"/>
                <wp:lineTo x="17622" y="17973"/>
                <wp:lineTo x="21290" y="17366"/>
                <wp:lineTo x="21290" y="12022"/>
                <wp:lineTo x="19521" y="10201"/>
                <wp:lineTo x="19521" y="8258"/>
                <wp:lineTo x="20045" y="8258"/>
                <wp:lineTo x="21421" y="6801"/>
                <wp:lineTo x="21355" y="243"/>
                <wp:lineTo x="262" y="243"/>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7).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81420" cy="3388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325D" w:rsidRPr="00D27ADB">
        <w:rPr>
          <w:color w:val="auto"/>
        </w:rPr>
        <w:t>D</w:t>
      </w:r>
      <w:r w:rsidR="00F06B38" w:rsidRPr="00D27ADB">
        <w:rPr>
          <w:color w:val="auto"/>
        </w:rPr>
        <w:t>iagrama de Bachman</w:t>
      </w:r>
      <w:bookmarkEnd w:id="26"/>
    </w:p>
    <w:p w:rsidR="006905E4" w:rsidRPr="00D27ADB" w:rsidRDefault="006905E4" w:rsidP="006905E4">
      <w:pPr>
        <w:pStyle w:val="Corpodetexto"/>
      </w:pPr>
    </w:p>
    <w:p w:rsidR="0010274D" w:rsidRPr="00D27ADB" w:rsidRDefault="0010274D" w:rsidP="006905E4">
      <w:pPr>
        <w:pStyle w:val="Corpodetexto"/>
      </w:pPr>
    </w:p>
    <w:p w:rsidR="000D0DDD" w:rsidRPr="00D27ADB" w:rsidRDefault="000D0DDD" w:rsidP="000D0DDD">
      <w:pPr>
        <w:spacing w:line="240" w:lineRule="auto"/>
        <w:jc w:val="both"/>
        <w:rPr>
          <w:rFonts w:ascii="Verdana" w:hAnsi="Verdana"/>
          <w:szCs w:val="20"/>
        </w:rPr>
      </w:pPr>
    </w:p>
    <w:p w:rsidR="00D27ADB" w:rsidRPr="00D27ADB" w:rsidRDefault="00D27ADB" w:rsidP="00A35ACC">
      <w:pPr>
        <w:pStyle w:val="Legenda"/>
        <w:rPr>
          <w:color w:val="auto"/>
        </w:rPr>
      </w:pPr>
    </w:p>
    <w:p w:rsidR="000F6FB4" w:rsidRPr="00D27ADB" w:rsidRDefault="00AE494B" w:rsidP="00A35ACC">
      <w:pPr>
        <w:pStyle w:val="Legenda"/>
        <w:rPr>
          <w:color w:val="auto"/>
        </w:rPr>
      </w:pPr>
      <w:r w:rsidRPr="00D27ADB">
        <w:rPr>
          <w:color w:val="auto"/>
        </w:rPr>
        <w:t xml:space="preserve">Figura </w:t>
      </w:r>
      <w:r w:rsidR="000F6FB4" w:rsidRPr="00D27ADB">
        <w:rPr>
          <w:color w:val="auto"/>
        </w:rPr>
        <w:t xml:space="preserve">7 </w:t>
      </w:r>
      <w:r w:rsidR="004F0B84" w:rsidRPr="00D27ADB">
        <w:rPr>
          <w:color w:val="auto"/>
        </w:rPr>
        <w:t xml:space="preserve">- </w:t>
      </w:r>
      <w:r w:rsidRPr="00D27ADB">
        <w:rPr>
          <w:color w:val="auto"/>
        </w:rPr>
        <w:t>Diagrama de Bachman</w:t>
      </w:r>
      <w:r w:rsidR="002F77CC" w:rsidRPr="00D27ADB">
        <w:rPr>
          <w:color w:val="auto"/>
        </w:rPr>
        <w:t>.</w:t>
      </w:r>
    </w:p>
    <w:p w:rsidR="002F77CC" w:rsidRPr="00D27ADB" w:rsidRDefault="002F77CC" w:rsidP="000D0DDD">
      <w:pPr>
        <w:spacing w:line="240" w:lineRule="auto"/>
        <w:jc w:val="both"/>
        <w:rPr>
          <w:rFonts w:ascii="Verdana" w:hAnsi="Verdana"/>
          <w:szCs w:val="20"/>
        </w:rPr>
      </w:pPr>
    </w:p>
    <w:p w:rsidR="00BA4A83" w:rsidRPr="00D27ADB" w:rsidRDefault="00BA4A83" w:rsidP="006905E4">
      <w:pPr>
        <w:pStyle w:val="Ttulo1"/>
        <w:rPr>
          <w:color w:val="auto"/>
        </w:rPr>
      </w:pPr>
      <w:bookmarkStart w:id="27" w:name="_Toc8845653"/>
      <w:r w:rsidRPr="00D27ADB">
        <w:rPr>
          <w:color w:val="auto"/>
        </w:rPr>
        <w:t>Diagrama de Classe</w:t>
      </w:r>
      <w:r w:rsidR="00500DC1" w:rsidRPr="00D27ADB">
        <w:rPr>
          <w:color w:val="auto"/>
        </w:rPr>
        <w:t>s</w:t>
      </w:r>
      <w:r w:rsidRPr="00D27ADB">
        <w:rPr>
          <w:color w:val="auto"/>
        </w:rPr>
        <w:t xml:space="preserve"> </w:t>
      </w:r>
      <w:r w:rsidR="00BB232A" w:rsidRPr="00D27ADB">
        <w:rPr>
          <w:color w:val="auto"/>
        </w:rPr>
        <w:t>de Domínio</w:t>
      </w:r>
      <w:bookmarkEnd w:id="27"/>
    </w:p>
    <w:p w:rsidR="006905E4" w:rsidRPr="00D27ADB" w:rsidRDefault="00500DC1" w:rsidP="006905E4">
      <w:pPr>
        <w:pStyle w:val="Corpodetexto"/>
      </w:pPr>
      <w:r w:rsidRPr="00D27ADB">
        <w:t xml:space="preserve">Apresentar o Diagrama de Classes de Domínio. Pode ser desenvolvido com o </w:t>
      </w:r>
      <w:r w:rsidR="00FF6148" w:rsidRPr="00D27ADB">
        <w:t>s</w:t>
      </w:r>
      <w:r w:rsidRPr="00D27ADB">
        <w:t xml:space="preserve">oftware </w:t>
      </w:r>
      <w:proofErr w:type="spellStart"/>
      <w:r w:rsidRPr="00D27ADB">
        <w:t>Asta</w:t>
      </w:r>
      <w:r w:rsidR="00FF6148" w:rsidRPr="00D27ADB">
        <w:t>h</w:t>
      </w:r>
      <w:proofErr w:type="spellEnd"/>
      <w:r w:rsidRPr="00D27ADB">
        <w:t xml:space="preserve"> UML. Ver exemplo:</w:t>
      </w:r>
    </w:p>
    <w:p w:rsidR="00F01B0B" w:rsidRPr="00D27ADB" w:rsidRDefault="00F01B0B" w:rsidP="00F01B0B">
      <w:pPr>
        <w:ind w:left="705"/>
        <w:jc w:val="both"/>
        <w:rPr>
          <w:rFonts w:ascii="Courier New" w:hAnsi="Courier New" w:cs="Courier New"/>
        </w:rPr>
      </w:pPr>
    </w:p>
    <w:p w:rsidR="00F01B0B" w:rsidRPr="00D27ADB" w:rsidRDefault="00D202D1" w:rsidP="00F01B0B">
      <w:pPr>
        <w:keepNext/>
        <w:ind w:left="705"/>
        <w:jc w:val="both"/>
      </w:pPr>
      <w:r w:rsidRPr="00D27ADB">
        <w:rPr>
          <w:noProof/>
        </w:rPr>
        <w:lastRenderedPageBreak/>
        <w:drawing>
          <wp:anchor distT="0" distB="0" distL="114300" distR="114300" simplePos="0" relativeHeight="251658240" behindDoc="1" locked="0" layoutInCell="1" allowOverlap="1" wp14:anchorId="787A357B" wp14:editId="03629F1B">
            <wp:simplePos x="0" y="0"/>
            <wp:positionH relativeFrom="column">
              <wp:posOffset>-241935</wp:posOffset>
            </wp:positionH>
            <wp:positionV relativeFrom="paragraph">
              <wp:posOffset>110490</wp:posOffset>
            </wp:positionV>
            <wp:extent cx="5715012" cy="4818898"/>
            <wp:effectExtent l="0" t="0" r="0" b="1270"/>
            <wp:wrapTight wrapText="bothSides">
              <wp:wrapPolygon edited="0">
                <wp:start x="0" y="0"/>
                <wp:lineTo x="0" y="21520"/>
                <wp:lineTo x="21528" y="21520"/>
                <wp:lineTo x="21528"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ER com entidades coloridas (notação UM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12" cy="4818898"/>
                    </a:xfrm>
                    <a:prstGeom prst="rect">
                      <a:avLst/>
                    </a:prstGeom>
                  </pic:spPr>
                </pic:pic>
              </a:graphicData>
            </a:graphic>
          </wp:anchor>
        </w:drawing>
      </w:r>
    </w:p>
    <w:p w:rsidR="00D202D1" w:rsidRPr="00D27ADB" w:rsidRDefault="00D202D1" w:rsidP="00A35ACC">
      <w:pPr>
        <w:pStyle w:val="Legenda"/>
        <w:rPr>
          <w:color w:val="auto"/>
        </w:rPr>
      </w:pPr>
    </w:p>
    <w:p w:rsidR="00F01B0B" w:rsidRPr="00D27ADB" w:rsidRDefault="00F01B0B" w:rsidP="00A35ACC">
      <w:pPr>
        <w:pStyle w:val="Legenda"/>
        <w:rPr>
          <w:color w:val="auto"/>
        </w:rPr>
      </w:pPr>
      <w:r w:rsidRPr="00D27ADB">
        <w:rPr>
          <w:color w:val="auto"/>
        </w:rPr>
        <w:t>Figur</w:t>
      </w:r>
      <w:r w:rsidR="00A35ACC" w:rsidRPr="00D27ADB">
        <w:rPr>
          <w:color w:val="auto"/>
        </w:rPr>
        <w:t>a</w:t>
      </w:r>
      <w:r w:rsidR="000F6FB4" w:rsidRPr="00D27ADB">
        <w:rPr>
          <w:color w:val="auto"/>
        </w:rPr>
        <w:t xml:space="preserve"> 8</w:t>
      </w:r>
      <w:r w:rsidRPr="00D27ADB">
        <w:rPr>
          <w:color w:val="auto"/>
        </w:rPr>
        <w:t>: Diagrama de Classe de Domínio</w:t>
      </w:r>
      <w:r w:rsidR="00DA28E9" w:rsidRPr="00D27ADB">
        <w:rPr>
          <w:color w:val="auto"/>
        </w:rPr>
        <w:t>.</w:t>
      </w:r>
    </w:p>
    <w:p w:rsidR="0010274D" w:rsidRPr="00D27ADB" w:rsidRDefault="0010274D" w:rsidP="0010274D"/>
    <w:p w:rsidR="00BA4A83" w:rsidRPr="00D27ADB" w:rsidRDefault="00BA4A83" w:rsidP="006905E4">
      <w:pPr>
        <w:pStyle w:val="Ttulo1"/>
        <w:rPr>
          <w:color w:val="auto"/>
        </w:rPr>
      </w:pPr>
      <w:bookmarkStart w:id="28" w:name="_Toc8845654"/>
      <w:r w:rsidRPr="00D27ADB">
        <w:rPr>
          <w:color w:val="auto"/>
        </w:rPr>
        <w:t>Diagrama de Classe</w:t>
      </w:r>
      <w:r w:rsidR="00500DC1" w:rsidRPr="00D27ADB">
        <w:rPr>
          <w:color w:val="auto"/>
        </w:rPr>
        <w:t>s</w:t>
      </w:r>
      <w:r w:rsidRPr="00D27ADB">
        <w:rPr>
          <w:color w:val="auto"/>
        </w:rPr>
        <w:t xml:space="preserve"> de Projeto</w:t>
      </w:r>
      <w:bookmarkEnd w:id="28"/>
    </w:p>
    <w:p w:rsidR="006905E4" w:rsidRPr="00D27ADB" w:rsidRDefault="00500DC1" w:rsidP="006905E4">
      <w:pPr>
        <w:pStyle w:val="Corpodetexto"/>
      </w:pPr>
      <w:r w:rsidRPr="00D27ADB">
        <w:t xml:space="preserve">Apresentar o Diagrama de Classes de Projeto. Pode ser desenvolvido com o </w:t>
      </w:r>
      <w:r w:rsidR="00FF6148" w:rsidRPr="00D27ADB">
        <w:t>s</w:t>
      </w:r>
      <w:r w:rsidRPr="00D27ADB">
        <w:t xml:space="preserve">oftware </w:t>
      </w:r>
      <w:proofErr w:type="spellStart"/>
      <w:r w:rsidRPr="00D27ADB">
        <w:t>Asta</w:t>
      </w:r>
      <w:r w:rsidR="00FF6148" w:rsidRPr="00D27ADB">
        <w:t>h</w:t>
      </w:r>
      <w:proofErr w:type="spellEnd"/>
      <w:r w:rsidRPr="00D27ADB">
        <w:t xml:space="preserve"> UML. Ver exemplo:</w:t>
      </w:r>
    </w:p>
    <w:p w:rsidR="00863C20" w:rsidRPr="00D27ADB" w:rsidRDefault="00863C20" w:rsidP="006905E4">
      <w:pPr>
        <w:pStyle w:val="Corpodetexto"/>
      </w:pPr>
      <w:r w:rsidRPr="00D27ADB">
        <w:rPr>
          <w:rFonts w:ascii="Verdana" w:hAnsi="Verdana"/>
          <w:noProof/>
          <w:szCs w:val="20"/>
        </w:rPr>
        <w:lastRenderedPageBreak/>
        <w:drawing>
          <wp:anchor distT="0" distB="0" distL="114300" distR="114300" simplePos="0" relativeHeight="251857408" behindDoc="1" locked="0" layoutInCell="1" allowOverlap="1" wp14:anchorId="797E862D" wp14:editId="05EE7578">
            <wp:simplePos x="0" y="0"/>
            <wp:positionH relativeFrom="column">
              <wp:posOffset>-864235</wp:posOffset>
            </wp:positionH>
            <wp:positionV relativeFrom="paragraph">
              <wp:posOffset>304800</wp:posOffset>
            </wp:positionV>
            <wp:extent cx="7327933" cy="4200525"/>
            <wp:effectExtent l="0" t="0" r="6350" b="0"/>
            <wp:wrapTight wrapText="bothSides">
              <wp:wrapPolygon edited="0">
                <wp:start x="0" y="0"/>
                <wp:lineTo x="0" y="21453"/>
                <wp:lineTo x="21563" y="21453"/>
                <wp:lineTo x="2156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5).png"/>
                    <pic:cNvPicPr/>
                  </pic:nvPicPr>
                  <pic:blipFill rotWithShape="1">
                    <a:blip r:embed="rId21">
                      <a:extLst>
                        <a:ext uri="{28A0092B-C50C-407E-A947-70E740481C1C}">
                          <a14:useLocalDpi xmlns:a14="http://schemas.microsoft.com/office/drawing/2010/main" val="0"/>
                        </a:ext>
                      </a:extLst>
                    </a:blip>
                    <a:srcRect l="11411" t="21476" r="21941" b="10570"/>
                    <a:stretch/>
                  </pic:blipFill>
                  <pic:spPr bwMode="auto">
                    <a:xfrm>
                      <a:off x="0" y="0"/>
                      <a:ext cx="7327933" cy="420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1B0B" w:rsidRPr="00D27ADB" w:rsidRDefault="00F01B0B" w:rsidP="00F01B0B">
      <w:pPr>
        <w:keepNext/>
        <w:ind w:left="705"/>
        <w:jc w:val="both"/>
      </w:pPr>
    </w:p>
    <w:p w:rsidR="000D0DDD" w:rsidRDefault="00F01B0B" w:rsidP="00A35ACC">
      <w:pPr>
        <w:pStyle w:val="Legenda"/>
        <w:rPr>
          <w:color w:val="auto"/>
        </w:rPr>
      </w:pPr>
      <w:r w:rsidRPr="00D27ADB">
        <w:rPr>
          <w:color w:val="auto"/>
        </w:rPr>
        <w:t>Figur</w:t>
      </w:r>
      <w:r w:rsidR="00A35ACC" w:rsidRPr="00D27ADB">
        <w:rPr>
          <w:color w:val="auto"/>
        </w:rPr>
        <w:t>a</w:t>
      </w:r>
      <w:r w:rsidRPr="00D27ADB">
        <w:rPr>
          <w:color w:val="auto"/>
        </w:rPr>
        <w:t xml:space="preserve"> </w:t>
      </w:r>
      <w:r w:rsidR="000F6FB4" w:rsidRPr="00D27ADB">
        <w:rPr>
          <w:color w:val="auto"/>
        </w:rPr>
        <w:t>9</w:t>
      </w:r>
      <w:r w:rsidRPr="00D27ADB">
        <w:rPr>
          <w:color w:val="auto"/>
        </w:rPr>
        <w:t>: Diagrama de Classe</w:t>
      </w:r>
      <w:r w:rsidR="00DA28E9" w:rsidRPr="00D27ADB">
        <w:rPr>
          <w:color w:val="auto"/>
        </w:rPr>
        <w:t>s</w:t>
      </w:r>
      <w:r w:rsidRPr="00D27ADB">
        <w:rPr>
          <w:color w:val="auto"/>
        </w:rPr>
        <w:t xml:space="preserve"> de Projeto</w:t>
      </w:r>
      <w:r w:rsidR="00DA28E9" w:rsidRPr="00D27ADB">
        <w:rPr>
          <w:color w:val="auto"/>
        </w:rPr>
        <w:t>.</w:t>
      </w:r>
    </w:p>
    <w:p w:rsidR="00364348" w:rsidRPr="00364348" w:rsidRDefault="00364348" w:rsidP="00364348"/>
    <w:p w:rsidR="006552A6" w:rsidRDefault="006905E4" w:rsidP="006552A6">
      <w:pPr>
        <w:pStyle w:val="Ttulo1"/>
        <w:rPr>
          <w:color w:val="auto"/>
        </w:rPr>
      </w:pPr>
      <w:bookmarkStart w:id="29" w:name="_Toc8845655"/>
      <w:r w:rsidRPr="00D27ADB">
        <w:rPr>
          <w:color w:val="auto"/>
        </w:rPr>
        <w:t>Telas e Relatórios</w:t>
      </w:r>
      <w:bookmarkEnd w:id="29"/>
    </w:p>
    <w:p w:rsidR="007B278A" w:rsidRPr="007B278A" w:rsidRDefault="007B278A" w:rsidP="007B278A">
      <w:pPr>
        <w:pStyle w:val="Corpodetexto"/>
      </w:pPr>
      <w:r>
        <w:rPr>
          <w:noProof/>
        </w:rPr>
        <w:drawing>
          <wp:inline distT="0" distB="0" distL="0" distR="0">
            <wp:extent cx="5759450" cy="277177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1-06-10 at 15.29.25.jpeg"/>
                    <pic:cNvPicPr/>
                  </pic:nvPicPr>
                  <pic:blipFill rotWithShape="1">
                    <a:blip r:embed="rId22">
                      <a:extLst>
                        <a:ext uri="{28A0092B-C50C-407E-A947-70E740481C1C}">
                          <a14:useLocalDpi xmlns:a14="http://schemas.microsoft.com/office/drawing/2010/main" val="0"/>
                        </a:ext>
                      </a:extLst>
                    </a:blip>
                    <a:srcRect t="9127" b="5202"/>
                    <a:stretch/>
                  </pic:blipFill>
                  <pic:spPr bwMode="auto">
                    <a:xfrm>
                      <a:off x="0" y="0"/>
                      <a:ext cx="5759450" cy="2771775"/>
                    </a:xfrm>
                    <a:prstGeom prst="rect">
                      <a:avLst/>
                    </a:prstGeom>
                    <a:ln>
                      <a:noFill/>
                    </a:ln>
                    <a:extLst>
                      <a:ext uri="{53640926-AAD7-44D8-BBD7-CCE9431645EC}">
                        <a14:shadowObscured xmlns:a14="http://schemas.microsoft.com/office/drawing/2010/main"/>
                      </a:ext>
                    </a:extLst>
                  </pic:spPr>
                </pic:pic>
              </a:graphicData>
            </a:graphic>
          </wp:inline>
        </w:drawing>
      </w:r>
    </w:p>
    <w:p w:rsidR="006905E4" w:rsidRDefault="006552A6" w:rsidP="006552A6">
      <w:pPr>
        <w:pStyle w:val="Legenda"/>
        <w:jc w:val="left"/>
        <w:rPr>
          <w:color w:val="auto"/>
        </w:rPr>
      </w:pPr>
      <w:r>
        <w:t xml:space="preserve">Figura </w:t>
      </w:r>
      <w:fldSimple w:instr=" SEQ Figura \* ARABIC ">
        <w:r w:rsidR="007B278A">
          <w:rPr>
            <w:noProof/>
          </w:rPr>
          <w:t>1</w:t>
        </w:r>
      </w:fldSimple>
      <w:r w:rsidRPr="00576077">
        <w:t>. Tela Inicial do Programa</w:t>
      </w:r>
      <w:r w:rsidR="007B278A">
        <w:t>.</w:t>
      </w:r>
    </w:p>
    <w:p w:rsidR="000546B0" w:rsidRDefault="008341C5" w:rsidP="000546B0">
      <w:pPr>
        <w:pStyle w:val="Corpodetexto"/>
        <w:keepNext/>
      </w:pPr>
      <w:r>
        <w:rPr>
          <w:rFonts w:ascii="Verdana" w:hAnsi="Verdana"/>
          <w:noProof/>
          <w:szCs w:val="20"/>
        </w:rPr>
        <w:lastRenderedPageBreak/>
        <w:drawing>
          <wp:inline distT="0" distB="0" distL="0" distR="0" wp14:anchorId="284162CA" wp14:editId="6F77AD75">
            <wp:extent cx="5759450" cy="2819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06-09 at 20.23.44.jpeg"/>
                    <pic:cNvPicPr/>
                  </pic:nvPicPr>
                  <pic:blipFill rotWithShape="1">
                    <a:blip r:embed="rId23">
                      <a:extLst>
                        <a:ext uri="{28A0092B-C50C-407E-A947-70E740481C1C}">
                          <a14:useLocalDpi xmlns:a14="http://schemas.microsoft.com/office/drawing/2010/main" val="0"/>
                        </a:ext>
                      </a:extLst>
                    </a:blip>
                    <a:srcRect t="8539" b="4318"/>
                    <a:stretch/>
                  </pic:blipFill>
                  <pic:spPr bwMode="auto">
                    <a:xfrm>
                      <a:off x="0" y="0"/>
                      <a:ext cx="5759450" cy="2819400"/>
                    </a:xfrm>
                    <a:prstGeom prst="rect">
                      <a:avLst/>
                    </a:prstGeom>
                    <a:ln>
                      <a:noFill/>
                    </a:ln>
                    <a:extLst>
                      <a:ext uri="{53640926-AAD7-44D8-BBD7-CCE9431645EC}">
                        <a14:shadowObscured xmlns:a14="http://schemas.microsoft.com/office/drawing/2010/main"/>
                      </a:ext>
                    </a:extLst>
                  </pic:spPr>
                </pic:pic>
              </a:graphicData>
            </a:graphic>
          </wp:inline>
        </w:drawing>
      </w:r>
    </w:p>
    <w:p w:rsidR="000546B0" w:rsidRDefault="000546B0" w:rsidP="000546B0">
      <w:pPr>
        <w:pStyle w:val="Legenda"/>
        <w:jc w:val="both"/>
      </w:pPr>
      <w:r>
        <w:t xml:space="preserve">Figura </w:t>
      </w:r>
      <w:r w:rsidR="006552A6">
        <w:t>2</w:t>
      </w:r>
      <w:r>
        <w:t>. Tela de cadastro.</w:t>
      </w:r>
    </w:p>
    <w:p w:rsidR="000546B0" w:rsidRDefault="008341C5" w:rsidP="000546B0">
      <w:pPr>
        <w:pStyle w:val="Corpodetexto"/>
        <w:keepNext/>
      </w:pPr>
      <w:r>
        <w:rPr>
          <w:rFonts w:ascii="Verdana" w:hAnsi="Verdana"/>
          <w:noProof/>
          <w:szCs w:val="20"/>
        </w:rPr>
        <w:drawing>
          <wp:inline distT="0" distB="0" distL="0" distR="0" wp14:anchorId="5D4645AE" wp14:editId="6BEC1EDE">
            <wp:extent cx="5759450" cy="28289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6-09 at 20.23.47.jpeg"/>
                    <pic:cNvPicPr/>
                  </pic:nvPicPr>
                  <pic:blipFill rotWithShape="1">
                    <a:blip r:embed="rId24">
                      <a:extLst>
                        <a:ext uri="{28A0092B-C50C-407E-A947-70E740481C1C}">
                          <a14:useLocalDpi xmlns:a14="http://schemas.microsoft.com/office/drawing/2010/main" val="0"/>
                        </a:ext>
                      </a:extLst>
                    </a:blip>
                    <a:srcRect t="8243" b="4317"/>
                    <a:stretch/>
                  </pic:blipFill>
                  <pic:spPr bwMode="auto">
                    <a:xfrm>
                      <a:off x="0" y="0"/>
                      <a:ext cx="5759450" cy="2828925"/>
                    </a:xfrm>
                    <a:prstGeom prst="rect">
                      <a:avLst/>
                    </a:prstGeom>
                    <a:ln>
                      <a:noFill/>
                    </a:ln>
                    <a:extLst>
                      <a:ext uri="{53640926-AAD7-44D8-BBD7-CCE9431645EC}">
                        <a14:shadowObscured xmlns:a14="http://schemas.microsoft.com/office/drawing/2010/main"/>
                      </a:ext>
                    </a:extLst>
                  </pic:spPr>
                </pic:pic>
              </a:graphicData>
            </a:graphic>
          </wp:inline>
        </w:drawing>
      </w:r>
    </w:p>
    <w:p w:rsidR="000546B0" w:rsidRDefault="000546B0" w:rsidP="000546B0">
      <w:pPr>
        <w:pStyle w:val="Legenda"/>
        <w:jc w:val="both"/>
      </w:pPr>
      <w:r>
        <w:t xml:space="preserve">Figura </w:t>
      </w:r>
      <w:r w:rsidR="006552A6">
        <w:t>3</w:t>
      </w:r>
      <w:r>
        <w:t>. F</w:t>
      </w:r>
      <w:r>
        <w:rPr>
          <w:noProof/>
        </w:rPr>
        <w:t>inal da Tela de Cadastro.</w:t>
      </w:r>
    </w:p>
    <w:p w:rsidR="000546B0" w:rsidRDefault="000546B0" w:rsidP="000546B0">
      <w:pPr>
        <w:pStyle w:val="Corpodetexto"/>
        <w:keepNext/>
      </w:pPr>
    </w:p>
    <w:p w:rsidR="000546B0" w:rsidRDefault="000546B0" w:rsidP="000546B0">
      <w:pPr>
        <w:pStyle w:val="Legenda"/>
        <w:jc w:val="both"/>
      </w:pPr>
      <w:r>
        <w:t>.</w:t>
      </w:r>
    </w:p>
    <w:p w:rsidR="000546B0" w:rsidRDefault="008341C5" w:rsidP="000546B0">
      <w:pPr>
        <w:pStyle w:val="Corpodetexto"/>
        <w:keepNext/>
      </w:pPr>
      <w:r>
        <w:rPr>
          <w:rFonts w:ascii="Verdana" w:hAnsi="Verdana"/>
          <w:noProof/>
          <w:szCs w:val="20"/>
        </w:rPr>
        <w:lastRenderedPageBreak/>
        <w:drawing>
          <wp:inline distT="0" distB="0" distL="0" distR="0">
            <wp:extent cx="5759450" cy="28289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1-06-09 at 20.24.11.jpeg"/>
                    <pic:cNvPicPr/>
                  </pic:nvPicPr>
                  <pic:blipFill rotWithShape="1">
                    <a:blip r:embed="rId25">
                      <a:extLst>
                        <a:ext uri="{28A0092B-C50C-407E-A947-70E740481C1C}">
                          <a14:useLocalDpi xmlns:a14="http://schemas.microsoft.com/office/drawing/2010/main" val="0"/>
                        </a:ext>
                      </a:extLst>
                    </a:blip>
                    <a:srcRect t="7949" b="4612"/>
                    <a:stretch/>
                  </pic:blipFill>
                  <pic:spPr bwMode="auto">
                    <a:xfrm>
                      <a:off x="0" y="0"/>
                      <a:ext cx="5759450" cy="2828925"/>
                    </a:xfrm>
                    <a:prstGeom prst="rect">
                      <a:avLst/>
                    </a:prstGeom>
                    <a:ln>
                      <a:noFill/>
                    </a:ln>
                    <a:extLst>
                      <a:ext uri="{53640926-AAD7-44D8-BBD7-CCE9431645EC}">
                        <a14:shadowObscured xmlns:a14="http://schemas.microsoft.com/office/drawing/2010/main"/>
                      </a:ext>
                    </a:extLst>
                  </pic:spPr>
                </pic:pic>
              </a:graphicData>
            </a:graphic>
          </wp:inline>
        </w:drawing>
      </w:r>
    </w:p>
    <w:p w:rsidR="000546B0" w:rsidRDefault="000546B0" w:rsidP="000546B0">
      <w:pPr>
        <w:pStyle w:val="Legenda"/>
        <w:jc w:val="both"/>
      </w:pPr>
      <w:r>
        <w:t xml:space="preserve">Figura </w:t>
      </w:r>
      <w:r w:rsidR="006552A6">
        <w:t>4</w:t>
      </w:r>
      <w:r>
        <w:t xml:space="preserve">. Tela de </w:t>
      </w:r>
      <w:proofErr w:type="spellStart"/>
      <w:r>
        <w:t>Login</w:t>
      </w:r>
      <w:proofErr w:type="spellEnd"/>
      <w:r>
        <w:t xml:space="preserve"> de usuário.</w:t>
      </w:r>
    </w:p>
    <w:p w:rsidR="000546B0" w:rsidRDefault="007B278A" w:rsidP="000546B0">
      <w:pPr>
        <w:pStyle w:val="Corpodetexto"/>
        <w:keepNext/>
      </w:pPr>
      <w:r>
        <w:rPr>
          <w:noProof/>
        </w:rPr>
        <w:drawing>
          <wp:inline distT="0" distB="0" distL="0" distR="0">
            <wp:extent cx="5759450" cy="2686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6-10 at 15.24.36.jpeg"/>
                    <pic:cNvPicPr/>
                  </pic:nvPicPr>
                  <pic:blipFill rotWithShape="1">
                    <a:blip r:embed="rId26">
                      <a:extLst>
                        <a:ext uri="{28A0092B-C50C-407E-A947-70E740481C1C}">
                          <a14:useLocalDpi xmlns:a14="http://schemas.microsoft.com/office/drawing/2010/main" val="0"/>
                        </a:ext>
                      </a:extLst>
                    </a:blip>
                    <a:srcRect t="8832" b="8145"/>
                    <a:stretch/>
                  </pic:blipFill>
                  <pic:spPr bwMode="auto">
                    <a:xfrm>
                      <a:off x="0" y="0"/>
                      <a:ext cx="5759450" cy="2686050"/>
                    </a:xfrm>
                    <a:prstGeom prst="rect">
                      <a:avLst/>
                    </a:prstGeom>
                    <a:ln>
                      <a:noFill/>
                    </a:ln>
                    <a:extLst>
                      <a:ext uri="{53640926-AAD7-44D8-BBD7-CCE9431645EC}">
                        <a14:shadowObscured xmlns:a14="http://schemas.microsoft.com/office/drawing/2010/main"/>
                      </a:ext>
                    </a:extLst>
                  </pic:spPr>
                </pic:pic>
              </a:graphicData>
            </a:graphic>
          </wp:inline>
        </w:drawing>
      </w:r>
    </w:p>
    <w:p w:rsidR="000546B0" w:rsidRDefault="000546B0" w:rsidP="000546B0">
      <w:pPr>
        <w:pStyle w:val="Legenda"/>
        <w:jc w:val="both"/>
      </w:pPr>
      <w:r>
        <w:t xml:space="preserve">Figura </w:t>
      </w:r>
      <w:r w:rsidR="006552A6">
        <w:t>5</w:t>
      </w:r>
      <w:r>
        <w:t xml:space="preserve">. Tela </w:t>
      </w:r>
      <w:r w:rsidR="006552A6">
        <w:t xml:space="preserve">Principal do Programa após </w:t>
      </w:r>
      <w:proofErr w:type="spellStart"/>
      <w:r w:rsidR="006552A6">
        <w:t>L</w:t>
      </w:r>
      <w:r w:rsidR="007B278A">
        <w:t>ogin</w:t>
      </w:r>
      <w:proofErr w:type="spellEnd"/>
      <w:r w:rsidR="007B278A">
        <w:t>.</w:t>
      </w:r>
    </w:p>
    <w:p w:rsidR="007B278A" w:rsidRDefault="007B278A" w:rsidP="007B278A">
      <w:pPr>
        <w:keepNext/>
      </w:pPr>
      <w:r>
        <w:rPr>
          <w:noProof/>
        </w:rPr>
        <w:lastRenderedPageBreak/>
        <w:drawing>
          <wp:inline distT="0" distB="0" distL="0" distR="0" wp14:anchorId="2E2AB7D7" wp14:editId="37DB835B">
            <wp:extent cx="5759450" cy="23526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1-06-10 at 15.24.43.jpeg"/>
                    <pic:cNvPicPr/>
                  </pic:nvPicPr>
                  <pic:blipFill rotWithShape="1">
                    <a:blip r:embed="rId27">
                      <a:extLst>
                        <a:ext uri="{28A0092B-C50C-407E-A947-70E740481C1C}">
                          <a14:useLocalDpi xmlns:a14="http://schemas.microsoft.com/office/drawing/2010/main" val="0"/>
                        </a:ext>
                      </a:extLst>
                    </a:blip>
                    <a:srcRect t="18841" b="8440"/>
                    <a:stretch/>
                  </pic:blipFill>
                  <pic:spPr bwMode="auto">
                    <a:xfrm>
                      <a:off x="0" y="0"/>
                      <a:ext cx="5759450" cy="2352675"/>
                    </a:xfrm>
                    <a:prstGeom prst="rect">
                      <a:avLst/>
                    </a:prstGeom>
                    <a:ln>
                      <a:noFill/>
                    </a:ln>
                    <a:extLst>
                      <a:ext uri="{53640926-AAD7-44D8-BBD7-CCE9431645EC}">
                        <a14:shadowObscured xmlns:a14="http://schemas.microsoft.com/office/drawing/2010/main"/>
                      </a:ext>
                    </a:extLst>
                  </pic:spPr>
                </pic:pic>
              </a:graphicData>
            </a:graphic>
          </wp:inline>
        </w:drawing>
      </w:r>
    </w:p>
    <w:p w:rsidR="007B278A" w:rsidRDefault="007B278A" w:rsidP="007B278A">
      <w:pPr>
        <w:pStyle w:val="Legenda"/>
        <w:jc w:val="left"/>
      </w:pPr>
      <w:r>
        <w:t xml:space="preserve">Figura 6. Final da tela principal após </w:t>
      </w:r>
      <w:proofErr w:type="spellStart"/>
      <w:r>
        <w:t>login</w:t>
      </w:r>
      <w:proofErr w:type="spellEnd"/>
      <w:r>
        <w:t>. Opção 1.</w:t>
      </w:r>
    </w:p>
    <w:p w:rsidR="007B278A" w:rsidRDefault="007B278A" w:rsidP="007B278A">
      <w:pPr>
        <w:keepNext/>
      </w:pPr>
      <w:r>
        <w:rPr>
          <w:noProof/>
        </w:rPr>
        <w:drawing>
          <wp:inline distT="0" distB="0" distL="0" distR="0" wp14:anchorId="6753BAD9" wp14:editId="1233FD7D">
            <wp:extent cx="5759450" cy="26670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1-06-10 at 15.24.55.jpeg"/>
                    <pic:cNvPicPr/>
                  </pic:nvPicPr>
                  <pic:blipFill rotWithShape="1">
                    <a:blip r:embed="rId28">
                      <a:extLst>
                        <a:ext uri="{28A0092B-C50C-407E-A947-70E740481C1C}">
                          <a14:useLocalDpi xmlns:a14="http://schemas.microsoft.com/office/drawing/2010/main" val="0"/>
                        </a:ext>
                      </a:extLst>
                    </a:blip>
                    <a:srcRect t="9420" b="8146"/>
                    <a:stretch/>
                  </pic:blipFill>
                  <pic:spPr bwMode="auto">
                    <a:xfrm>
                      <a:off x="0" y="0"/>
                      <a:ext cx="5759450" cy="2667000"/>
                    </a:xfrm>
                    <a:prstGeom prst="rect">
                      <a:avLst/>
                    </a:prstGeom>
                    <a:ln>
                      <a:noFill/>
                    </a:ln>
                    <a:extLst>
                      <a:ext uri="{53640926-AAD7-44D8-BBD7-CCE9431645EC}">
                        <a14:shadowObscured xmlns:a14="http://schemas.microsoft.com/office/drawing/2010/main"/>
                      </a:ext>
                    </a:extLst>
                  </pic:spPr>
                </pic:pic>
              </a:graphicData>
            </a:graphic>
          </wp:inline>
        </w:drawing>
      </w:r>
    </w:p>
    <w:p w:rsidR="007B278A" w:rsidRPr="007B278A" w:rsidRDefault="007B278A" w:rsidP="007B278A">
      <w:pPr>
        <w:pStyle w:val="Legenda"/>
        <w:jc w:val="left"/>
      </w:pPr>
      <w:r>
        <w:t xml:space="preserve">Figura 7. </w:t>
      </w:r>
      <w:r w:rsidRPr="009D50E1">
        <w:rPr>
          <w:noProof/>
        </w:rPr>
        <w:t xml:space="preserve">Final da tela principal após login. Opção </w:t>
      </w:r>
      <w:r>
        <w:rPr>
          <w:noProof/>
        </w:rPr>
        <w:t>2</w:t>
      </w:r>
      <w:r w:rsidRPr="009D50E1">
        <w:rPr>
          <w:noProof/>
        </w:rPr>
        <w:t>.</w:t>
      </w:r>
    </w:p>
    <w:p w:rsidR="006552A6" w:rsidRDefault="007B278A" w:rsidP="006552A6">
      <w:pPr>
        <w:pStyle w:val="Corpodetexto"/>
        <w:keepNext/>
      </w:pPr>
      <w:r>
        <w:rPr>
          <w:noProof/>
        </w:rPr>
        <w:lastRenderedPageBreak/>
        <w:drawing>
          <wp:inline distT="0" distB="0" distL="0" distR="0">
            <wp:extent cx="5759450" cy="27527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1-06-10 at 15.25.09.jpeg"/>
                    <pic:cNvPicPr/>
                  </pic:nvPicPr>
                  <pic:blipFill rotWithShape="1">
                    <a:blip r:embed="rId29">
                      <a:extLst>
                        <a:ext uri="{28A0092B-C50C-407E-A947-70E740481C1C}">
                          <a14:useLocalDpi xmlns:a14="http://schemas.microsoft.com/office/drawing/2010/main" val="0"/>
                        </a:ext>
                      </a:extLst>
                    </a:blip>
                    <a:srcRect t="9714" b="5202"/>
                    <a:stretch/>
                  </pic:blipFill>
                  <pic:spPr bwMode="auto">
                    <a:xfrm>
                      <a:off x="0" y="0"/>
                      <a:ext cx="5759450" cy="2752725"/>
                    </a:xfrm>
                    <a:prstGeom prst="rect">
                      <a:avLst/>
                    </a:prstGeom>
                    <a:ln>
                      <a:noFill/>
                    </a:ln>
                    <a:extLst>
                      <a:ext uri="{53640926-AAD7-44D8-BBD7-CCE9431645EC}">
                        <a14:shadowObscured xmlns:a14="http://schemas.microsoft.com/office/drawing/2010/main"/>
                      </a:ext>
                    </a:extLst>
                  </pic:spPr>
                </pic:pic>
              </a:graphicData>
            </a:graphic>
          </wp:inline>
        </w:drawing>
      </w:r>
    </w:p>
    <w:p w:rsidR="006552A6" w:rsidRDefault="006552A6" w:rsidP="006552A6">
      <w:pPr>
        <w:pStyle w:val="Legenda"/>
        <w:jc w:val="both"/>
      </w:pPr>
      <w:r>
        <w:t xml:space="preserve">Figura </w:t>
      </w:r>
      <w:r w:rsidR="007B278A">
        <w:t>8</w:t>
      </w:r>
      <w:r>
        <w:t>. Tela de Cadastro de Projetos.</w:t>
      </w:r>
    </w:p>
    <w:p w:rsidR="006552A6" w:rsidRDefault="008341C5" w:rsidP="006552A6">
      <w:pPr>
        <w:pStyle w:val="Corpodetexto"/>
        <w:keepNext/>
      </w:pPr>
      <w:r>
        <w:rPr>
          <w:rFonts w:ascii="Verdana" w:hAnsi="Verdana"/>
          <w:noProof/>
          <w:szCs w:val="20"/>
        </w:rPr>
        <w:drawing>
          <wp:inline distT="0" distB="0" distL="0" distR="0">
            <wp:extent cx="5759450" cy="28384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1-06-09 at 20.24.46.jpeg"/>
                    <pic:cNvPicPr/>
                  </pic:nvPicPr>
                  <pic:blipFill rotWithShape="1">
                    <a:blip r:embed="rId30">
                      <a:extLst>
                        <a:ext uri="{28A0092B-C50C-407E-A947-70E740481C1C}">
                          <a14:useLocalDpi xmlns:a14="http://schemas.microsoft.com/office/drawing/2010/main" val="0"/>
                        </a:ext>
                      </a:extLst>
                    </a:blip>
                    <a:srcRect t="8243" b="4023"/>
                    <a:stretch/>
                  </pic:blipFill>
                  <pic:spPr bwMode="auto">
                    <a:xfrm>
                      <a:off x="0" y="0"/>
                      <a:ext cx="5759450" cy="2838450"/>
                    </a:xfrm>
                    <a:prstGeom prst="rect">
                      <a:avLst/>
                    </a:prstGeom>
                    <a:ln>
                      <a:noFill/>
                    </a:ln>
                    <a:extLst>
                      <a:ext uri="{53640926-AAD7-44D8-BBD7-CCE9431645EC}">
                        <a14:shadowObscured xmlns:a14="http://schemas.microsoft.com/office/drawing/2010/main"/>
                      </a:ext>
                    </a:extLst>
                  </pic:spPr>
                </pic:pic>
              </a:graphicData>
            </a:graphic>
          </wp:inline>
        </w:drawing>
      </w:r>
    </w:p>
    <w:p w:rsidR="006552A6" w:rsidRDefault="006552A6" w:rsidP="006552A6">
      <w:pPr>
        <w:pStyle w:val="Legenda"/>
        <w:jc w:val="both"/>
      </w:pPr>
      <w:r>
        <w:t xml:space="preserve">Figura </w:t>
      </w:r>
      <w:r w:rsidR="007B278A">
        <w:t>9</w:t>
      </w:r>
      <w:r>
        <w:t>. Final Tela de Cadastro de Projetos.</w:t>
      </w:r>
    </w:p>
    <w:p w:rsidR="006552A6" w:rsidRDefault="008341C5" w:rsidP="006552A6">
      <w:pPr>
        <w:pStyle w:val="Corpodetexto"/>
        <w:keepNext/>
      </w:pPr>
      <w:r>
        <w:rPr>
          <w:rFonts w:ascii="Verdana" w:hAnsi="Verdana"/>
          <w:noProof/>
          <w:szCs w:val="20"/>
        </w:rPr>
        <w:lastRenderedPageBreak/>
        <w:drawing>
          <wp:inline distT="0" distB="0" distL="0" distR="0">
            <wp:extent cx="5759450" cy="28003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1-06-09 at 20.24.58.jpeg"/>
                    <pic:cNvPicPr/>
                  </pic:nvPicPr>
                  <pic:blipFill rotWithShape="1">
                    <a:blip r:embed="rId31">
                      <a:extLst>
                        <a:ext uri="{28A0092B-C50C-407E-A947-70E740481C1C}">
                          <a14:useLocalDpi xmlns:a14="http://schemas.microsoft.com/office/drawing/2010/main" val="0"/>
                        </a:ext>
                      </a:extLst>
                    </a:blip>
                    <a:srcRect t="8833" b="4612"/>
                    <a:stretch/>
                  </pic:blipFill>
                  <pic:spPr bwMode="auto">
                    <a:xfrm>
                      <a:off x="0" y="0"/>
                      <a:ext cx="5759450" cy="2800350"/>
                    </a:xfrm>
                    <a:prstGeom prst="rect">
                      <a:avLst/>
                    </a:prstGeom>
                    <a:ln>
                      <a:noFill/>
                    </a:ln>
                    <a:extLst>
                      <a:ext uri="{53640926-AAD7-44D8-BBD7-CCE9431645EC}">
                        <a14:shadowObscured xmlns:a14="http://schemas.microsoft.com/office/drawing/2010/main"/>
                      </a:ext>
                    </a:extLst>
                  </pic:spPr>
                </pic:pic>
              </a:graphicData>
            </a:graphic>
          </wp:inline>
        </w:drawing>
      </w:r>
    </w:p>
    <w:p w:rsidR="006552A6" w:rsidRDefault="006552A6" w:rsidP="006552A6">
      <w:pPr>
        <w:pStyle w:val="Legenda"/>
        <w:jc w:val="both"/>
      </w:pPr>
      <w:r>
        <w:t xml:space="preserve">Figura </w:t>
      </w:r>
      <w:r w:rsidR="007B278A">
        <w:t>10</w:t>
      </w:r>
      <w:r>
        <w:t>. Tela Explicativa Sobre o Sistema.</w:t>
      </w:r>
    </w:p>
    <w:p w:rsidR="006552A6" w:rsidRDefault="008341C5" w:rsidP="006552A6">
      <w:pPr>
        <w:pStyle w:val="Corpodetexto"/>
        <w:keepNext/>
      </w:pPr>
      <w:r>
        <w:rPr>
          <w:rFonts w:ascii="Verdana" w:hAnsi="Verdana"/>
          <w:noProof/>
          <w:szCs w:val="20"/>
        </w:rPr>
        <w:drawing>
          <wp:inline distT="0" distB="0" distL="0" distR="0" wp14:anchorId="4DDB7431" wp14:editId="770562AD">
            <wp:extent cx="5759450" cy="27908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1-06-09 at 20.25.06.jpeg"/>
                    <pic:cNvPicPr/>
                  </pic:nvPicPr>
                  <pic:blipFill rotWithShape="1">
                    <a:blip r:embed="rId32">
                      <a:extLst>
                        <a:ext uri="{28A0092B-C50C-407E-A947-70E740481C1C}">
                          <a14:useLocalDpi xmlns:a14="http://schemas.microsoft.com/office/drawing/2010/main" val="0"/>
                        </a:ext>
                      </a:extLst>
                    </a:blip>
                    <a:srcRect t="9127" b="4612"/>
                    <a:stretch/>
                  </pic:blipFill>
                  <pic:spPr bwMode="auto">
                    <a:xfrm>
                      <a:off x="0" y="0"/>
                      <a:ext cx="5759450" cy="2790825"/>
                    </a:xfrm>
                    <a:prstGeom prst="rect">
                      <a:avLst/>
                    </a:prstGeom>
                    <a:ln>
                      <a:noFill/>
                    </a:ln>
                    <a:extLst>
                      <a:ext uri="{53640926-AAD7-44D8-BBD7-CCE9431645EC}">
                        <a14:shadowObscured xmlns:a14="http://schemas.microsoft.com/office/drawing/2010/main"/>
                      </a:ext>
                    </a:extLst>
                  </pic:spPr>
                </pic:pic>
              </a:graphicData>
            </a:graphic>
          </wp:inline>
        </w:drawing>
      </w:r>
    </w:p>
    <w:p w:rsidR="000D0DDD" w:rsidRPr="00D27ADB" w:rsidRDefault="006552A6" w:rsidP="006552A6">
      <w:pPr>
        <w:pStyle w:val="Legenda"/>
        <w:jc w:val="both"/>
        <w:rPr>
          <w:rFonts w:ascii="Verdana" w:hAnsi="Verdana"/>
        </w:rPr>
      </w:pPr>
      <w:r>
        <w:t xml:space="preserve">Figura </w:t>
      </w:r>
      <w:r w:rsidR="007B278A">
        <w:t>11</w:t>
      </w:r>
      <w:r>
        <w:t xml:space="preserve">. Final da </w:t>
      </w:r>
      <w:r w:rsidRPr="00A428C8">
        <w:t>Tela Explicativa Sobre o Sistema</w:t>
      </w:r>
      <w:r>
        <w:t>.</w:t>
      </w:r>
    </w:p>
    <w:p w:rsidR="00813A31" w:rsidRPr="00D27ADB" w:rsidRDefault="00813A31" w:rsidP="006905E4">
      <w:pPr>
        <w:pStyle w:val="Ttulo1"/>
        <w:rPr>
          <w:color w:val="auto"/>
        </w:rPr>
      </w:pPr>
      <w:bookmarkStart w:id="30" w:name="_Toc8845656"/>
      <w:r w:rsidRPr="00D27ADB">
        <w:rPr>
          <w:color w:val="auto"/>
        </w:rPr>
        <w:t xml:space="preserve">Mapa de </w:t>
      </w:r>
      <w:r w:rsidR="006A1FD6" w:rsidRPr="00D27ADB">
        <w:rPr>
          <w:color w:val="auto"/>
        </w:rPr>
        <w:t>N</w:t>
      </w:r>
      <w:r w:rsidRPr="00D27ADB">
        <w:rPr>
          <w:color w:val="auto"/>
        </w:rPr>
        <w:t>avegaçã</w:t>
      </w:r>
      <w:r w:rsidR="006A1FD6" w:rsidRPr="00D27ADB">
        <w:rPr>
          <w:color w:val="auto"/>
        </w:rPr>
        <w:t>o</w:t>
      </w:r>
      <w:bookmarkEnd w:id="30"/>
    </w:p>
    <w:p w:rsidR="00EF4E69" w:rsidRDefault="00500DC1" w:rsidP="006905E4">
      <w:pPr>
        <w:pStyle w:val="Corpodetexto"/>
      </w:pPr>
      <w:r w:rsidRPr="00D27ADB">
        <w:t>Apresentar Mapa de Navegação</w:t>
      </w:r>
      <w:r w:rsidR="006A1FD6" w:rsidRPr="00D27ADB">
        <w:t xml:space="preserve"> do sistema.</w:t>
      </w:r>
    </w:p>
    <w:p w:rsidR="0038284E" w:rsidRPr="00D27ADB" w:rsidRDefault="00B9416F" w:rsidP="006905E4">
      <w:pPr>
        <w:pStyle w:val="Corpodetexto"/>
      </w:pPr>
      <w:r>
        <w:rPr>
          <w:noProof/>
        </w:rPr>
        <w:lastRenderedPageBreak/>
        <w:drawing>
          <wp:inline distT="0" distB="0" distL="0" distR="0">
            <wp:extent cx="6013544" cy="4476750"/>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vo mural (1).png"/>
                    <pic:cNvPicPr/>
                  </pic:nvPicPr>
                  <pic:blipFill rotWithShape="1">
                    <a:blip r:embed="rId33" cstate="print">
                      <a:extLst>
                        <a:ext uri="{28A0092B-C50C-407E-A947-70E740481C1C}">
                          <a14:useLocalDpi xmlns:a14="http://schemas.microsoft.com/office/drawing/2010/main" val="0"/>
                        </a:ext>
                      </a:extLst>
                    </a:blip>
                    <a:srcRect l="32745" t="43708" r="22602" b="8804"/>
                    <a:stretch/>
                  </pic:blipFill>
                  <pic:spPr bwMode="auto">
                    <a:xfrm>
                      <a:off x="0" y="0"/>
                      <a:ext cx="6016315" cy="4478813"/>
                    </a:xfrm>
                    <a:prstGeom prst="rect">
                      <a:avLst/>
                    </a:prstGeom>
                    <a:ln>
                      <a:noFill/>
                    </a:ln>
                    <a:extLst>
                      <a:ext uri="{53640926-AAD7-44D8-BBD7-CCE9431645EC}">
                        <a14:shadowObscured xmlns:a14="http://schemas.microsoft.com/office/drawing/2010/main"/>
                      </a:ext>
                    </a:extLst>
                  </pic:spPr>
                </pic:pic>
              </a:graphicData>
            </a:graphic>
          </wp:inline>
        </w:drawing>
      </w:r>
    </w:p>
    <w:p w:rsidR="00DB3413" w:rsidRDefault="00F06B38" w:rsidP="00DB3413">
      <w:pPr>
        <w:pStyle w:val="Ttulo1"/>
        <w:rPr>
          <w:color w:val="auto"/>
        </w:rPr>
      </w:pPr>
      <w:bookmarkStart w:id="31" w:name="_Toc8845657"/>
      <w:r w:rsidRPr="00D27ADB">
        <w:rPr>
          <w:color w:val="auto"/>
        </w:rPr>
        <w:t>Considerações Finais</w:t>
      </w:r>
      <w:bookmarkEnd w:id="31"/>
    </w:p>
    <w:p w:rsidR="00DC5299" w:rsidRDefault="00DC5299" w:rsidP="00DC5299">
      <w:pPr>
        <w:pStyle w:val="Corpodetexto"/>
      </w:pPr>
      <w:r>
        <w:t>O Sistema de Gerenciamento e Avaliação de Trabalho de Conclusão de Curso (KUBI) propõe um programa em formato Web, que armazenará os dados dos trabalhos de conclusão de curso, para facilitar a avaliação e programação dos professores que irão participar como orientadores e/ou avaliadores, o que facilitara também o corpo discente já que os mesmos possuirão acesso a plataforma, para observarem suas notas e observações do que fazer em relação ao projeto, tudo com um controle de acesso para garantir a segurança dos usuários da plataforma.</w:t>
      </w:r>
    </w:p>
    <w:p w:rsidR="00793F09" w:rsidRDefault="006B52B2" w:rsidP="006B52B2">
      <w:pPr>
        <w:pStyle w:val="Corpodetexto"/>
      </w:pPr>
      <w:r>
        <w:t>Ao chegarmos ao final desse trabalho, consideramos que ele apresenta um</w:t>
      </w:r>
      <w:r w:rsidR="000623CF">
        <w:t xml:space="preserve">a tentativa de compreensão melhor do que é necessário para o desenvolvimento total do sistema. Mas, ponderamos que este projeto apresenta um protótipo de um sistema completo, que ficaram restritos ao olhar das desenvolvedoras e suas limitações quanto ao acesso as tecnologias necessárias e o tempo disponibilizado para conclusão </w:t>
      </w:r>
      <w:r w:rsidR="00793F09">
        <w:t>dessa pesquisa. Entendemos que o trabalho apresenta algumas lacunas que podem ser preenchidas com melhorias futuras no sistema</w:t>
      </w:r>
      <w:r w:rsidR="00C3701C">
        <w:t>.</w:t>
      </w:r>
    </w:p>
    <w:p w:rsidR="00567D2E" w:rsidRDefault="00567D2E" w:rsidP="006B52B2">
      <w:pPr>
        <w:pStyle w:val="Corpodetexto"/>
      </w:pPr>
      <w:r>
        <w:lastRenderedPageBreak/>
        <w:t>Por se mostrar um programa complexo e de finalização demorada, optamos por fornecer uma versão básica com suas especificações contidas no item 13 deste documento. Gostaríamos de incentivar a melhoria desse sistema para que se possível implementar a versão avançada que levará ao programa completo, atendendo de forma total os objetivos dessa pesquisa.</w:t>
      </w:r>
    </w:p>
    <w:p w:rsidR="00DC5299" w:rsidRDefault="00DC5299" w:rsidP="00DC5299">
      <w:pPr>
        <w:pStyle w:val="Corpodetexto"/>
      </w:pPr>
      <w:r>
        <w:t>Julgamos que os objetivos propostos para esse estudo ainda não foram atendidas, devido a diferentes empecilhos encontrados no caminho, bem como os supracitados tanto por ser uma proposta extensa e de um maior investimento necessário para o funcionamento perfeito do mesmo.</w:t>
      </w:r>
    </w:p>
    <w:p w:rsidR="00DC5299" w:rsidRDefault="00DC5299" w:rsidP="006B52B2">
      <w:pPr>
        <w:pStyle w:val="Corpodetexto"/>
      </w:pPr>
    </w:p>
    <w:p w:rsidR="00F06B38" w:rsidRDefault="00F06B38" w:rsidP="006905E4">
      <w:pPr>
        <w:pStyle w:val="Ttulo1"/>
        <w:rPr>
          <w:color w:val="auto"/>
        </w:rPr>
      </w:pPr>
      <w:bookmarkStart w:id="32" w:name="_Toc8845658"/>
      <w:r w:rsidRPr="00D27ADB">
        <w:rPr>
          <w:color w:val="auto"/>
        </w:rPr>
        <w:t>Referências</w:t>
      </w:r>
      <w:r w:rsidR="006905E4" w:rsidRPr="00D27ADB">
        <w:rPr>
          <w:color w:val="auto"/>
        </w:rPr>
        <w:t xml:space="preserve"> Bibliográficas</w:t>
      </w:r>
      <w:bookmarkEnd w:id="32"/>
    </w:p>
    <w:p w:rsidR="00212D18" w:rsidRDefault="00212D18" w:rsidP="00212D18">
      <w:pPr>
        <w:pStyle w:val="Corpodetexto"/>
        <w:rPr>
          <w:rStyle w:val="Hyperlink"/>
          <w:rFonts w:cs="Arial"/>
          <w:color w:val="auto"/>
          <w:u w:val="none"/>
        </w:rPr>
      </w:pPr>
      <w:r w:rsidRPr="00982DA2">
        <w:rPr>
          <w:rFonts w:ascii="Helvetica" w:hAnsi="Helvetica"/>
        </w:rPr>
        <w:t xml:space="preserve">ALTERAR O PONTO DE INTERRUPÇÃO DO BOOTSTRAP NAVBAR. Disponível em: </w:t>
      </w:r>
      <w:hyperlink r:id="rId34" w:history="1">
        <w:r w:rsidRPr="00982DA2">
          <w:rPr>
            <w:rStyle w:val="Hyperlink"/>
            <w:rFonts w:cs="Arial"/>
            <w:color w:val="auto"/>
            <w:u w:val="none"/>
          </w:rPr>
          <w:t>https://coderwall.com/p/wpjw4w/change-the-bootstrap-navbar-breakpoint</w:t>
        </w:r>
      </w:hyperlink>
    </w:p>
    <w:p w:rsidR="00212D18" w:rsidRDefault="00212D18" w:rsidP="00212D18">
      <w:pPr>
        <w:pStyle w:val="Corpodetexto"/>
        <w:rPr>
          <w:rStyle w:val="Hyperlink"/>
          <w:rFonts w:cs="Arial"/>
          <w:color w:val="auto"/>
          <w:u w:val="none"/>
        </w:rPr>
      </w:pPr>
      <w:r w:rsidRPr="00982DA2">
        <w:rPr>
          <w:rStyle w:val="Hyperlink"/>
          <w:rFonts w:cs="Arial"/>
          <w:color w:val="auto"/>
          <w:u w:val="none"/>
        </w:rPr>
        <w:t xml:space="preserve">CANVA. Disponível em: </w:t>
      </w:r>
      <w:hyperlink r:id="rId35" w:history="1">
        <w:r w:rsidRPr="00982DA2">
          <w:rPr>
            <w:rStyle w:val="Hyperlink"/>
            <w:rFonts w:cs="Arial"/>
            <w:color w:val="auto"/>
            <w:u w:val="none"/>
          </w:rPr>
          <w:t>https://www.canva.com/</w:t>
        </w:r>
      </w:hyperlink>
    </w:p>
    <w:p w:rsidR="00212D18" w:rsidRDefault="00212D18" w:rsidP="00212D18">
      <w:pPr>
        <w:pStyle w:val="Corpodetexto"/>
        <w:rPr>
          <w:rStyle w:val="Hyperlink"/>
          <w:rFonts w:cs="Arial"/>
          <w:color w:val="auto"/>
          <w:u w:val="none"/>
        </w:rPr>
      </w:pPr>
      <w:r w:rsidRPr="00982DA2">
        <w:t xml:space="preserve">LUCIDCHART. Disponível em: </w:t>
      </w:r>
      <w:hyperlink r:id="rId36" w:anchor="?folder_id=home&amp;browser=icon" w:history="1">
        <w:r w:rsidRPr="00982DA2">
          <w:rPr>
            <w:rStyle w:val="Hyperlink"/>
            <w:rFonts w:cs="Arial"/>
            <w:color w:val="auto"/>
            <w:u w:val="none"/>
          </w:rPr>
          <w:t>https://lucid.app/documents#?folder_id=home&amp;browser=icon</w:t>
        </w:r>
      </w:hyperlink>
    </w:p>
    <w:p w:rsidR="00212D18" w:rsidRDefault="00212D18" w:rsidP="00212D18">
      <w:pPr>
        <w:pStyle w:val="Corpodetexto"/>
        <w:rPr>
          <w:rStyle w:val="Hyperlink"/>
          <w:rFonts w:cs="Arial"/>
          <w:color w:val="auto"/>
          <w:u w:val="none"/>
        </w:rPr>
      </w:pPr>
      <w:r w:rsidRPr="00982DA2">
        <w:t xml:space="preserve">MYSQL. Disponível em: </w:t>
      </w:r>
      <w:hyperlink r:id="rId37" w:history="1">
        <w:r w:rsidRPr="00982DA2">
          <w:rPr>
            <w:rStyle w:val="Hyperlink"/>
            <w:rFonts w:cs="Arial"/>
            <w:color w:val="auto"/>
            <w:u w:val="none"/>
          </w:rPr>
          <w:t>https://www.mysql.com/</w:t>
        </w:r>
      </w:hyperlink>
    </w:p>
    <w:p w:rsidR="00212D18" w:rsidRDefault="00212D18" w:rsidP="00212D18">
      <w:pPr>
        <w:pStyle w:val="Corpodetexto"/>
        <w:rPr>
          <w:rStyle w:val="Hyperlink"/>
          <w:rFonts w:cs="Arial"/>
          <w:color w:val="auto"/>
          <w:u w:val="none"/>
        </w:rPr>
      </w:pPr>
      <w:r w:rsidRPr="00982DA2">
        <w:t xml:space="preserve">PROGRAMADOR JUNIOR. Disponível em: </w:t>
      </w:r>
      <w:hyperlink r:id="rId38" w:history="1">
        <w:r w:rsidRPr="009C5E42">
          <w:rPr>
            <w:rStyle w:val="Hyperlink"/>
            <w:rFonts w:cs="Arial"/>
            <w:color w:val="auto"/>
            <w:u w:val="none"/>
          </w:rPr>
          <w:t>https://br.talent.com/salary?job=programador+java+junior</w:t>
        </w:r>
      </w:hyperlink>
    </w:p>
    <w:p w:rsidR="00212D18" w:rsidRPr="00982DA2" w:rsidRDefault="00212D18" w:rsidP="00212D18">
      <w:pPr>
        <w:pStyle w:val="Corpodetexto"/>
        <w:rPr>
          <w:rFonts w:cs="Arial"/>
        </w:rPr>
      </w:pPr>
      <w:r w:rsidRPr="00982DA2">
        <w:t xml:space="preserve">QUANTO CUSTA UM SITE PROFISSIONAL. Disponível em: </w:t>
      </w:r>
      <w:hyperlink r:id="rId39" w:anchor=":~:text=O%20pre%C3%A7o%20m%C3%A9dio%20para%20cria%C3%A7%C3%A3o,00%20%C3%A0%20R%245.000%2C00" w:history="1">
        <w:r w:rsidRPr="00982DA2">
          <w:rPr>
            <w:rStyle w:val="Hyperlink"/>
            <w:rFonts w:cs="Arial"/>
            <w:color w:val="auto"/>
            <w:u w:val="none"/>
          </w:rPr>
          <w:t>https://upsites.digital/desenvolvimento-web/quanto-custa-site-profissional/#:~:text=O%20pre%C3%A7o%20m%C3%A9dio%20para%20cria%C3%A7%C3%A3o,00%20%C3%A0%20R%245.000%2C00</w:t>
        </w:r>
      </w:hyperlink>
      <w:r w:rsidRPr="00982DA2">
        <w:rPr>
          <w:rFonts w:cs="Arial"/>
        </w:rPr>
        <w:t>.</w:t>
      </w:r>
    </w:p>
    <w:p w:rsidR="00790E30" w:rsidRPr="00982DA2" w:rsidRDefault="00790E30" w:rsidP="007369A6">
      <w:pPr>
        <w:pStyle w:val="Corpodetexto"/>
        <w:rPr>
          <w:rFonts w:cs="Arial"/>
        </w:rPr>
      </w:pPr>
      <w:bookmarkStart w:id="33" w:name="_Toc8845659"/>
      <w:r w:rsidRPr="00982DA2">
        <w:t xml:space="preserve">SUBLIME TEXT. Disponível em: </w:t>
      </w:r>
      <w:hyperlink r:id="rId40" w:history="1">
        <w:r w:rsidRPr="00982DA2">
          <w:rPr>
            <w:rStyle w:val="Hyperlink"/>
            <w:rFonts w:cs="Arial"/>
            <w:color w:val="auto"/>
            <w:u w:val="none"/>
          </w:rPr>
          <w:t>https://www.sublimetext.com/3</w:t>
        </w:r>
      </w:hyperlink>
    </w:p>
    <w:p w:rsidR="00790E30" w:rsidRPr="00982DA2" w:rsidRDefault="00790E30" w:rsidP="007369A6">
      <w:pPr>
        <w:pStyle w:val="Corpodetexto"/>
        <w:rPr>
          <w:rFonts w:cs="Arial"/>
        </w:rPr>
      </w:pPr>
      <w:r w:rsidRPr="00982DA2">
        <w:rPr>
          <w:rFonts w:cs="Arial"/>
        </w:rPr>
        <w:t>XAMPP. Disponível em: https://www.apachefriends.org/pt_br/index.html</w:t>
      </w:r>
    </w:p>
    <w:p w:rsidR="006A5FCE" w:rsidRPr="00191CE8" w:rsidRDefault="006A5FCE" w:rsidP="00790E30">
      <w:pPr>
        <w:pStyle w:val="Corpodetexto"/>
        <w:jc w:val="left"/>
        <w:rPr>
          <w:rStyle w:val="Hyperlink"/>
        </w:rPr>
      </w:pPr>
    </w:p>
    <w:p w:rsidR="00F06B38" w:rsidRPr="00D27ADB" w:rsidRDefault="00F06B38" w:rsidP="006905E4">
      <w:pPr>
        <w:pStyle w:val="Ttulo1"/>
        <w:rPr>
          <w:color w:val="auto"/>
        </w:rPr>
      </w:pPr>
      <w:r w:rsidRPr="00D27ADB">
        <w:rPr>
          <w:color w:val="auto"/>
        </w:rPr>
        <w:t>Glossário</w:t>
      </w:r>
      <w:bookmarkEnd w:id="33"/>
    </w:p>
    <w:bookmarkEnd w:id="2"/>
    <w:p w:rsidR="006A5FCE" w:rsidRPr="006A5FCE" w:rsidRDefault="006A5FCE" w:rsidP="007369A6">
      <w:pPr>
        <w:shd w:val="clear" w:color="auto" w:fill="FFFFFF"/>
        <w:spacing w:line="240" w:lineRule="auto"/>
        <w:jc w:val="both"/>
      </w:pPr>
      <w:r>
        <w:t xml:space="preserve">Diagrama: </w:t>
      </w:r>
      <w:r w:rsidRPr="006A5FCE">
        <w:t>1. Representação gráfica de fatos, fenômenos etc.; gráfico, esquema.</w:t>
      </w:r>
    </w:p>
    <w:p w:rsidR="006A5FCE" w:rsidRPr="006A5FCE" w:rsidRDefault="006A5FCE" w:rsidP="007369A6">
      <w:pPr>
        <w:shd w:val="clear" w:color="auto" w:fill="FFFFFF"/>
        <w:spacing w:line="240" w:lineRule="auto"/>
        <w:jc w:val="both"/>
      </w:pPr>
      <w:r w:rsidRPr="006A5FCE">
        <w:t>2. traçado em linhas gerais; delineação, bosquejo.</w:t>
      </w:r>
    </w:p>
    <w:p w:rsidR="006A5FCE" w:rsidRDefault="006A5FCE" w:rsidP="007369A6">
      <w:pPr>
        <w:shd w:val="clear" w:color="auto" w:fill="FFFFFF"/>
        <w:spacing w:line="240" w:lineRule="auto"/>
        <w:jc w:val="both"/>
      </w:pPr>
      <w:r w:rsidRPr="006A5FCE">
        <w:t>Hardware: a parte física do computador, ou seja, o conjunto de aparatos eletrônicos, peças e equipamentos que fazem o computador funcionar.</w:t>
      </w:r>
    </w:p>
    <w:p w:rsidR="006A5FCE" w:rsidRPr="00982DA2" w:rsidRDefault="006A5FCE" w:rsidP="007369A6">
      <w:pPr>
        <w:shd w:val="clear" w:color="auto" w:fill="FFFFFF"/>
        <w:spacing w:line="240" w:lineRule="auto"/>
        <w:jc w:val="both"/>
      </w:pPr>
      <w:r>
        <w:lastRenderedPageBreak/>
        <w:t xml:space="preserve">Implementação: </w:t>
      </w:r>
      <w:r w:rsidRPr="00982DA2">
        <w:t>ato ou efeito de implementar.</w:t>
      </w:r>
    </w:p>
    <w:p w:rsidR="006A5FCE" w:rsidRPr="00982DA2" w:rsidRDefault="006A5FCE" w:rsidP="007369A6">
      <w:pPr>
        <w:shd w:val="clear" w:color="auto" w:fill="FFFFFF"/>
        <w:spacing w:line="240" w:lineRule="auto"/>
        <w:jc w:val="both"/>
      </w:pPr>
      <w:r>
        <w:t xml:space="preserve">Organograma: </w:t>
      </w:r>
      <w:r w:rsidRPr="00982DA2">
        <w:t>gráfico da estrutura hierárquica de uma organização social complexa, que representa simultaneamente os diferentes elementos do grupo e as suas ligações.</w:t>
      </w:r>
    </w:p>
    <w:p w:rsidR="006A5FCE" w:rsidRPr="006A5FCE" w:rsidRDefault="006A5FCE" w:rsidP="007369A6">
      <w:pPr>
        <w:shd w:val="clear" w:color="auto" w:fill="FFFFFF"/>
        <w:spacing w:line="240" w:lineRule="auto"/>
        <w:jc w:val="both"/>
      </w:pPr>
      <w:r w:rsidRPr="00982DA2">
        <w:t xml:space="preserve">Protótipo: 1. </w:t>
      </w:r>
      <w:proofErr w:type="gramStart"/>
      <w:r w:rsidRPr="006A5FCE">
        <w:t>primeiro</w:t>
      </w:r>
      <w:proofErr w:type="gramEnd"/>
      <w:r w:rsidRPr="006A5FCE">
        <w:t xml:space="preserve"> tipo criado; original.</w:t>
      </w:r>
      <w:r w:rsidRPr="00982DA2">
        <w:t xml:space="preserve"> </w:t>
      </w:r>
      <w:r w:rsidRPr="006A5FCE">
        <w:t>"p. da máquina a vapor"</w:t>
      </w:r>
      <w:r w:rsidRPr="00982DA2">
        <w:t xml:space="preserve"> </w:t>
      </w:r>
      <w:r w:rsidRPr="006A5FCE">
        <w:t>2.</w:t>
      </w:r>
      <w:r w:rsidRPr="00982DA2">
        <w:t xml:space="preserve"> </w:t>
      </w:r>
      <w:proofErr w:type="gramStart"/>
      <w:r w:rsidRPr="006A5FCE">
        <w:t>algo</w:t>
      </w:r>
      <w:proofErr w:type="gramEnd"/>
      <w:r w:rsidRPr="006A5FCE">
        <w:t xml:space="preserve"> feito pela primeira vez e, muitas vezes, copiado ou imitado; modelo, padrão, cânone.</w:t>
      </w:r>
    </w:p>
    <w:p w:rsidR="006A5FCE" w:rsidRPr="006A5FCE" w:rsidRDefault="006A5FCE" w:rsidP="007369A6">
      <w:pPr>
        <w:shd w:val="clear" w:color="auto" w:fill="FFFFFF"/>
        <w:spacing w:line="240" w:lineRule="auto"/>
        <w:jc w:val="both"/>
      </w:pPr>
      <w:r w:rsidRPr="006A5FCE">
        <w:t>"os escultores renascentistas seguiram os p. da arte greco-romana"</w:t>
      </w:r>
    </w:p>
    <w:p w:rsidR="006A5FCE" w:rsidRPr="006A5FCE" w:rsidRDefault="006A5FCE" w:rsidP="007369A6">
      <w:pPr>
        <w:shd w:val="clear" w:color="auto" w:fill="FFFFFF"/>
        <w:spacing w:line="240" w:lineRule="auto"/>
        <w:jc w:val="both"/>
      </w:pPr>
      <w:r w:rsidRPr="006A5FCE">
        <w:t>Software: a parte lógica do computador.</w:t>
      </w:r>
    </w:p>
    <w:p w:rsidR="006905E4" w:rsidRPr="00D27ADB" w:rsidRDefault="006905E4" w:rsidP="007369A6">
      <w:pPr>
        <w:pStyle w:val="Corpodetexto"/>
      </w:pPr>
    </w:p>
    <w:sectPr w:rsidR="006905E4" w:rsidRPr="00D27ADB" w:rsidSect="00471C2F">
      <w:headerReference w:type="default" r:id="rId41"/>
      <w:pgSz w:w="11905" w:h="16837" w:code="9"/>
      <w:pgMar w:top="1701" w:right="1134" w:bottom="1134" w:left="1701" w:header="720"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290" w:rsidRDefault="001A7290">
      <w:r>
        <w:separator/>
      </w:r>
    </w:p>
  </w:endnote>
  <w:endnote w:type="continuationSeparator" w:id="0">
    <w:p w:rsidR="001A7290" w:rsidRDefault="001A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290" w:rsidRDefault="001A7290">
      <w:r>
        <w:separator/>
      </w:r>
    </w:p>
  </w:footnote>
  <w:footnote w:type="continuationSeparator" w:id="0">
    <w:p w:rsidR="001A7290" w:rsidRDefault="001A72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DA2" w:rsidRDefault="00982DA2">
    <w:pPr>
      <w:pStyle w:val="Cabealho"/>
    </w:pPr>
    <w:r>
      <w:rPr>
        <w:noProof/>
      </w:rPr>
      <w:drawing>
        <wp:anchor distT="0" distB="0" distL="114300" distR="114300" simplePos="0" relativeHeight="251658240" behindDoc="1" locked="0" layoutInCell="1" allowOverlap="1" wp14:anchorId="31E09E44" wp14:editId="11246621">
          <wp:simplePos x="0" y="0"/>
          <wp:positionH relativeFrom="column">
            <wp:posOffset>0</wp:posOffset>
          </wp:positionH>
          <wp:positionV relativeFrom="paragraph">
            <wp:posOffset>0</wp:posOffset>
          </wp:positionV>
          <wp:extent cx="1612800" cy="590400"/>
          <wp:effectExtent l="0" t="0" r="6985" b="635"/>
          <wp:wrapTight wrapText="bothSides">
            <wp:wrapPolygon edited="0">
              <wp:start x="0" y="0"/>
              <wp:lineTo x="0" y="20926"/>
              <wp:lineTo x="21438" y="20926"/>
              <wp:lineTo x="2143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IFRJ_PINHEIRAL.jpg"/>
                  <pic:cNvPicPr/>
                </pic:nvPicPr>
                <pic:blipFill>
                  <a:blip r:embed="rId1">
                    <a:extLst>
                      <a:ext uri="{28A0092B-C50C-407E-A947-70E740481C1C}">
                        <a14:useLocalDpi xmlns:a14="http://schemas.microsoft.com/office/drawing/2010/main" val="0"/>
                      </a:ext>
                    </a:extLst>
                  </a:blip>
                  <a:stretch>
                    <a:fillRect/>
                  </a:stretch>
                </pic:blipFill>
                <pic:spPr>
                  <a:xfrm>
                    <a:off x="0" y="0"/>
                    <a:ext cx="1612800" cy="59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DA2" w:rsidRDefault="00982DA2">
    <w:pPr>
      <w:pStyle w:val="Cabealho"/>
    </w:pPr>
    <w:r>
      <w:rPr>
        <w:noProof/>
      </w:rPr>
      <w:drawing>
        <wp:anchor distT="0" distB="0" distL="114300" distR="114300" simplePos="0" relativeHeight="251660288" behindDoc="1" locked="0" layoutInCell="1" allowOverlap="1" wp14:anchorId="5FD3399C" wp14:editId="455605D7">
          <wp:simplePos x="0" y="0"/>
          <wp:positionH relativeFrom="column">
            <wp:posOffset>0</wp:posOffset>
          </wp:positionH>
          <wp:positionV relativeFrom="paragraph">
            <wp:posOffset>0</wp:posOffset>
          </wp:positionV>
          <wp:extent cx="1612800" cy="590400"/>
          <wp:effectExtent l="0" t="0" r="6985" b="635"/>
          <wp:wrapTight wrapText="bothSides">
            <wp:wrapPolygon edited="0">
              <wp:start x="0" y="0"/>
              <wp:lineTo x="0" y="20926"/>
              <wp:lineTo x="21438" y="20926"/>
              <wp:lineTo x="2143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IFRJ_PINHEIRAL.jpg"/>
                  <pic:cNvPicPr/>
                </pic:nvPicPr>
                <pic:blipFill>
                  <a:blip r:embed="rId1">
                    <a:extLst>
                      <a:ext uri="{28A0092B-C50C-407E-A947-70E740481C1C}">
                        <a14:useLocalDpi xmlns:a14="http://schemas.microsoft.com/office/drawing/2010/main" val="0"/>
                      </a:ext>
                    </a:extLst>
                  </a:blip>
                  <a:stretch>
                    <a:fillRect/>
                  </a:stretch>
                </pic:blipFill>
                <pic:spPr>
                  <a:xfrm>
                    <a:off x="0" y="0"/>
                    <a:ext cx="1612800" cy="59040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8C2BE1">
      <w:rPr>
        <w:noProof/>
      </w:rPr>
      <w:t>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B2C1A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DC63488"/>
    <w:lvl w:ilvl="0">
      <w:start w:val="1"/>
      <w:numFmt w:val="decimal"/>
      <w:lvlText w:val="%1."/>
      <w:lvlJc w:val="left"/>
      <w:pPr>
        <w:tabs>
          <w:tab w:val="num" w:pos="1492"/>
        </w:tabs>
        <w:ind w:left="1492" w:hanging="360"/>
      </w:pPr>
    </w:lvl>
  </w:abstractNum>
  <w:abstractNum w:abstractNumId="2">
    <w:nsid w:val="FFFFFF7D"/>
    <w:multiLevelType w:val="singleLevel"/>
    <w:tmpl w:val="71EAA0B4"/>
    <w:lvl w:ilvl="0">
      <w:start w:val="1"/>
      <w:numFmt w:val="decimal"/>
      <w:lvlText w:val="%1."/>
      <w:lvlJc w:val="left"/>
      <w:pPr>
        <w:tabs>
          <w:tab w:val="num" w:pos="1209"/>
        </w:tabs>
        <w:ind w:left="1209" w:hanging="360"/>
      </w:pPr>
    </w:lvl>
  </w:abstractNum>
  <w:abstractNum w:abstractNumId="3">
    <w:nsid w:val="FFFFFF7E"/>
    <w:multiLevelType w:val="singleLevel"/>
    <w:tmpl w:val="450EA320"/>
    <w:lvl w:ilvl="0">
      <w:start w:val="1"/>
      <w:numFmt w:val="decimal"/>
      <w:lvlText w:val="%1."/>
      <w:lvlJc w:val="left"/>
      <w:pPr>
        <w:tabs>
          <w:tab w:val="num" w:pos="926"/>
        </w:tabs>
        <w:ind w:left="926" w:hanging="360"/>
      </w:pPr>
    </w:lvl>
  </w:abstractNum>
  <w:abstractNum w:abstractNumId="4">
    <w:nsid w:val="FFFFFF7F"/>
    <w:multiLevelType w:val="singleLevel"/>
    <w:tmpl w:val="B26EB7F8"/>
    <w:lvl w:ilvl="0">
      <w:start w:val="1"/>
      <w:numFmt w:val="decimal"/>
      <w:lvlText w:val="%1."/>
      <w:lvlJc w:val="left"/>
      <w:pPr>
        <w:tabs>
          <w:tab w:val="num" w:pos="643"/>
        </w:tabs>
        <w:ind w:left="643" w:hanging="360"/>
      </w:pPr>
    </w:lvl>
  </w:abstractNum>
  <w:abstractNum w:abstractNumId="5">
    <w:nsid w:val="FFFFFF80"/>
    <w:multiLevelType w:val="singleLevel"/>
    <w:tmpl w:val="8BAE2D2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79A949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306CEAB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D62CF3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A445462"/>
    <w:lvl w:ilvl="0">
      <w:start w:val="1"/>
      <w:numFmt w:val="decimal"/>
      <w:lvlText w:val="%1."/>
      <w:lvlJc w:val="left"/>
      <w:pPr>
        <w:tabs>
          <w:tab w:val="num" w:pos="360"/>
        </w:tabs>
        <w:ind w:left="360" w:hanging="360"/>
      </w:pPr>
    </w:lvl>
  </w:abstractNum>
  <w:abstractNum w:abstractNumId="10">
    <w:nsid w:val="FFFFFF89"/>
    <w:multiLevelType w:val="singleLevel"/>
    <w:tmpl w:val="C3DC42DC"/>
    <w:lvl w:ilvl="0">
      <w:start w:val="1"/>
      <w:numFmt w:val="bullet"/>
      <w:lvlText w:val=""/>
      <w:lvlJc w:val="left"/>
      <w:pPr>
        <w:tabs>
          <w:tab w:val="num" w:pos="360"/>
        </w:tabs>
        <w:ind w:left="360" w:hanging="360"/>
      </w:pPr>
      <w:rPr>
        <w:rFonts w:ascii="Symbol" w:hAnsi="Symbol" w:hint="default"/>
      </w:rPr>
    </w:lvl>
  </w:abstractNum>
  <w:abstractNum w:abstractNumId="11">
    <w:nsid w:val="07520C05"/>
    <w:multiLevelType w:val="hybridMultilevel"/>
    <w:tmpl w:val="F446D66E"/>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nsid w:val="081A732B"/>
    <w:multiLevelType w:val="multilevel"/>
    <w:tmpl w:val="13FAB0AE"/>
    <w:lvl w:ilvl="0">
      <w:start w:val="4"/>
      <w:numFmt w:val="decimal"/>
      <w:lvlText w:val="%1"/>
      <w:lvlJc w:val="left"/>
      <w:pPr>
        <w:tabs>
          <w:tab w:val="num" w:pos="495"/>
        </w:tabs>
        <w:ind w:left="495" w:hanging="495"/>
      </w:pPr>
      <w:rPr>
        <w:rFonts w:hint="default"/>
      </w:rPr>
    </w:lvl>
    <w:lvl w:ilvl="1">
      <w:start w:val="5"/>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13">
    <w:nsid w:val="0F19575C"/>
    <w:multiLevelType w:val="hybridMultilevel"/>
    <w:tmpl w:val="53182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DC13D3B"/>
    <w:multiLevelType w:val="hybridMultilevel"/>
    <w:tmpl w:val="8A1E0FDE"/>
    <w:lvl w:ilvl="0" w:tplc="9A22A63C">
      <w:start w:val="1"/>
      <w:numFmt w:val="lowerLetter"/>
      <w:lvlText w:val="%1)"/>
      <w:lvlJc w:val="left"/>
      <w:pPr>
        <w:tabs>
          <w:tab w:val="num" w:pos="1065"/>
        </w:tabs>
        <w:ind w:left="1065" w:hanging="360"/>
      </w:pPr>
      <w:rPr>
        <w:rFonts w:hint="default"/>
      </w:rPr>
    </w:lvl>
    <w:lvl w:ilvl="1" w:tplc="0416000D">
      <w:start w:val="1"/>
      <w:numFmt w:val="bullet"/>
      <w:lvlText w:val=""/>
      <w:lvlJc w:val="left"/>
      <w:pPr>
        <w:ind w:left="1785" w:hanging="360"/>
      </w:pPr>
      <w:rPr>
        <w:rFonts w:ascii="Wingdings" w:hAnsi="Wingdings" w:hint="default"/>
      </w:rPr>
    </w:lvl>
    <w:lvl w:ilvl="2" w:tplc="0416001B">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5">
    <w:nsid w:val="242147F0"/>
    <w:multiLevelType w:val="singleLevel"/>
    <w:tmpl w:val="1D4440AC"/>
    <w:lvl w:ilvl="0">
      <w:start w:val="2"/>
      <w:numFmt w:val="bullet"/>
      <w:lvlText w:val="-"/>
      <w:lvlJc w:val="left"/>
      <w:pPr>
        <w:tabs>
          <w:tab w:val="num" w:pos="3195"/>
        </w:tabs>
        <w:ind w:left="3195" w:hanging="360"/>
      </w:pPr>
      <w:rPr>
        <w:rFonts w:hint="default"/>
      </w:rPr>
    </w:lvl>
  </w:abstractNum>
  <w:abstractNum w:abstractNumId="16">
    <w:nsid w:val="261E78B3"/>
    <w:multiLevelType w:val="hybridMultilevel"/>
    <w:tmpl w:val="997A729C"/>
    <w:lvl w:ilvl="0" w:tplc="0416000F">
      <w:start w:val="1"/>
      <w:numFmt w:val="decimal"/>
      <w:lvlText w:val="%1."/>
      <w:lvlJc w:val="left"/>
      <w:pPr>
        <w:tabs>
          <w:tab w:val="num" w:pos="720"/>
        </w:tabs>
        <w:ind w:left="720" w:hanging="360"/>
      </w:p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340"/>
        </w:tabs>
        <w:ind w:left="2340" w:hanging="360"/>
      </w:pPr>
      <w:rPr>
        <w:rFonts w:ascii="Symbol" w:hAnsi="Symbol" w:hint="default"/>
      </w:r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7">
    <w:nsid w:val="265C50A0"/>
    <w:multiLevelType w:val="hybridMultilevel"/>
    <w:tmpl w:val="AD14560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nsid w:val="2BF640E4"/>
    <w:multiLevelType w:val="hybridMultilevel"/>
    <w:tmpl w:val="56207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0821B83"/>
    <w:multiLevelType w:val="hybridMultilevel"/>
    <w:tmpl w:val="33221490"/>
    <w:lvl w:ilvl="0" w:tplc="97A29680">
      <w:start w:val="1"/>
      <w:numFmt w:val="decimal"/>
      <w:lvlText w:val="%1."/>
      <w:lvlJc w:val="left"/>
      <w:pPr>
        <w:tabs>
          <w:tab w:val="num" w:pos="795"/>
        </w:tabs>
        <w:ind w:left="795" w:hanging="435"/>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nsid w:val="3F0E4C25"/>
    <w:multiLevelType w:val="multilevel"/>
    <w:tmpl w:val="4A76209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nsid w:val="41DE2DC8"/>
    <w:multiLevelType w:val="hybridMultilevel"/>
    <w:tmpl w:val="15ACA7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93D70E3"/>
    <w:multiLevelType w:val="multilevel"/>
    <w:tmpl w:val="2188E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A3469ED"/>
    <w:multiLevelType w:val="hybridMultilevel"/>
    <w:tmpl w:val="DC381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E9F673B"/>
    <w:multiLevelType w:val="multilevel"/>
    <w:tmpl w:val="1A28F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D6702F"/>
    <w:multiLevelType w:val="hybridMultilevel"/>
    <w:tmpl w:val="2E0E5C56"/>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26">
    <w:nsid w:val="66C7261D"/>
    <w:multiLevelType w:val="hybridMultilevel"/>
    <w:tmpl w:val="41781452"/>
    <w:lvl w:ilvl="0" w:tplc="04160011">
      <w:start w:val="1"/>
      <w:numFmt w:val="decimal"/>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7">
    <w:nsid w:val="69622A84"/>
    <w:multiLevelType w:val="multilevel"/>
    <w:tmpl w:val="12E431D0"/>
    <w:lvl w:ilvl="0">
      <w:start w:val="1"/>
      <w:numFmt w:val="decimal"/>
      <w:lvlText w:val="%1."/>
      <w:lvlJc w:val="left"/>
      <w:pPr>
        <w:tabs>
          <w:tab w:val="num" w:pos="360"/>
        </w:tabs>
        <w:ind w:left="360" w:hanging="360"/>
      </w:pPr>
      <w:rPr>
        <w:rFonts w:hint="default"/>
      </w:rPr>
    </w:lvl>
    <w:lvl w:ilvl="1">
      <w:start w:val="1"/>
      <w:numFmt w:val="decimal"/>
      <w:lvlText w:val="4.%2."/>
      <w:lvlJc w:val="left"/>
      <w:pPr>
        <w:tabs>
          <w:tab w:val="num" w:pos="792"/>
        </w:tabs>
        <w:ind w:left="792" w:hanging="432"/>
      </w:pPr>
      <w:rPr>
        <w:rFonts w:hint="default"/>
      </w:rPr>
    </w:lvl>
    <w:lvl w:ilvl="2">
      <w:start w:val="1"/>
      <w:numFmt w:val="decimal"/>
      <w:pStyle w:val="Ttulo4CourierNew12"/>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74E83C63"/>
    <w:multiLevelType w:val="hybridMultilevel"/>
    <w:tmpl w:val="C57A7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AA027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672380"/>
    <w:multiLevelType w:val="multilevel"/>
    <w:tmpl w:val="2174BF3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16"/>
  </w:num>
  <w:num w:numId="3">
    <w:abstractNumId w:val="11"/>
  </w:num>
  <w:num w:numId="4">
    <w:abstractNumId w:val="15"/>
  </w:num>
  <w:num w:numId="5">
    <w:abstractNumId w:val="14"/>
  </w:num>
  <w:num w:numId="6">
    <w:abstractNumId w:val="12"/>
  </w:num>
  <w:num w:numId="7">
    <w:abstractNumId w:val="0"/>
  </w:num>
  <w:num w:numId="8">
    <w:abstractNumId w:val="26"/>
  </w:num>
  <w:num w:numId="9">
    <w:abstractNumId w:val="17"/>
  </w:num>
  <w:num w:numId="10">
    <w:abstractNumId w:val="27"/>
  </w:num>
  <w:num w:numId="11">
    <w:abstractNumId w:val="25"/>
  </w:num>
  <w:num w:numId="12">
    <w:abstractNumId w:val="19"/>
  </w:num>
  <w:num w:numId="13">
    <w:abstractNumId w:val="30"/>
  </w:num>
  <w:num w:numId="14">
    <w:abstractNumId w:val="20"/>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23"/>
  </w:num>
  <w:num w:numId="26">
    <w:abstractNumId w:val="28"/>
  </w:num>
  <w:num w:numId="27">
    <w:abstractNumId w:val="21"/>
  </w:num>
  <w:num w:numId="28">
    <w:abstractNumId w:val="18"/>
  </w:num>
  <w:num w:numId="29">
    <w:abstractNumId w:val="13"/>
  </w:num>
  <w:num w:numId="30">
    <w:abstractNumId w:val="22"/>
  </w:num>
  <w:num w:numId="31">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AC4"/>
    <w:rsid w:val="00001039"/>
    <w:rsid w:val="000040F8"/>
    <w:rsid w:val="000122EA"/>
    <w:rsid w:val="00025C2E"/>
    <w:rsid w:val="0003351F"/>
    <w:rsid w:val="00040207"/>
    <w:rsid w:val="000433AB"/>
    <w:rsid w:val="000437EA"/>
    <w:rsid w:val="000546B0"/>
    <w:rsid w:val="00055C8E"/>
    <w:rsid w:val="000569B4"/>
    <w:rsid w:val="000623CF"/>
    <w:rsid w:val="00062577"/>
    <w:rsid w:val="000676E1"/>
    <w:rsid w:val="00087EC6"/>
    <w:rsid w:val="00093853"/>
    <w:rsid w:val="000976D2"/>
    <w:rsid w:val="000D0DDD"/>
    <w:rsid w:val="000F6FB4"/>
    <w:rsid w:val="001016AD"/>
    <w:rsid w:val="0010274D"/>
    <w:rsid w:val="00107492"/>
    <w:rsid w:val="0011766D"/>
    <w:rsid w:val="00121A9C"/>
    <w:rsid w:val="001232EB"/>
    <w:rsid w:val="00125023"/>
    <w:rsid w:val="00136ABC"/>
    <w:rsid w:val="001409C3"/>
    <w:rsid w:val="00147400"/>
    <w:rsid w:val="0014795F"/>
    <w:rsid w:val="00151782"/>
    <w:rsid w:val="0016338B"/>
    <w:rsid w:val="00166E97"/>
    <w:rsid w:val="00176A5D"/>
    <w:rsid w:val="00181AA2"/>
    <w:rsid w:val="0018291B"/>
    <w:rsid w:val="00191CE8"/>
    <w:rsid w:val="001A5717"/>
    <w:rsid w:val="001A7290"/>
    <w:rsid w:val="001B081A"/>
    <w:rsid w:val="001C16E1"/>
    <w:rsid w:val="001E55F9"/>
    <w:rsid w:val="001F548C"/>
    <w:rsid w:val="00200E02"/>
    <w:rsid w:val="00204A16"/>
    <w:rsid w:val="00205427"/>
    <w:rsid w:val="00207715"/>
    <w:rsid w:val="00212D18"/>
    <w:rsid w:val="00214200"/>
    <w:rsid w:val="0021423C"/>
    <w:rsid w:val="00220142"/>
    <w:rsid w:val="00246C72"/>
    <w:rsid w:val="002524BD"/>
    <w:rsid w:val="002625D0"/>
    <w:rsid w:val="002641AA"/>
    <w:rsid w:val="00264418"/>
    <w:rsid w:val="002724BC"/>
    <w:rsid w:val="00283DFE"/>
    <w:rsid w:val="0028667C"/>
    <w:rsid w:val="0028798F"/>
    <w:rsid w:val="00291158"/>
    <w:rsid w:val="002A4DAF"/>
    <w:rsid w:val="002B783F"/>
    <w:rsid w:val="002D3ADA"/>
    <w:rsid w:val="002D6647"/>
    <w:rsid w:val="002D6A93"/>
    <w:rsid w:val="002D79AE"/>
    <w:rsid w:val="002E3735"/>
    <w:rsid w:val="002E7DA2"/>
    <w:rsid w:val="002F77CC"/>
    <w:rsid w:val="0031780C"/>
    <w:rsid w:val="003204C4"/>
    <w:rsid w:val="00322CBB"/>
    <w:rsid w:val="003405BB"/>
    <w:rsid w:val="00341534"/>
    <w:rsid w:val="00364348"/>
    <w:rsid w:val="003717F7"/>
    <w:rsid w:val="0038284E"/>
    <w:rsid w:val="00384AF8"/>
    <w:rsid w:val="003923F8"/>
    <w:rsid w:val="00394D5D"/>
    <w:rsid w:val="003957B6"/>
    <w:rsid w:val="003D00B3"/>
    <w:rsid w:val="003D215F"/>
    <w:rsid w:val="003D7F67"/>
    <w:rsid w:val="003E2701"/>
    <w:rsid w:val="003E29F4"/>
    <w:rsid w:val="003F1485"/>
    <w:rsid w:val="003F19A2"/>
    <w:rsid w:val="003F75CF"/>
    <w:rsid w:val="00402912"/>
    <w:rsid w:val="00413EC8"/>
    <w:rsid w:val="00415C00"/>
    <w:rsid w:val="004262C2"/>
    <w:rsid w:val="00433540"/>
    <w:rsid w:val="00436B00"/>
    <w:rsid w:val="0045080E"/>
    <w:rsid w:val="00453196"/>
    <w:rsid w:val="004633EA"/>
    <w:rsid w:val="00471C2F"/>
    <w:rsid w:val="004732A0"/>
    <w:rsid w:val="004762F4"/>
    <w:rsid w:val="0049725F"/>
    <w:rsid w:val="004D14B4"/>
    <w:rsid w:val="004D6A56"/>
    <w:rsid w:val="004E00B6"/>
    <w:rsid w:val="004E2D39"/>
    <w:rsid w:val="004F066D"/>
    <w:rsid w:val="004F0B84"/>
    <w:rsid w:val="004F0F20"/>
    <w:rsid w:val="00500DC1"/>
    <w:rsid w:val="0051211F"/>
    <w:rsid w:val="00524865"/>
    <w:rsid w:val="00525D5C"/>
    <w:rsid w:val="00540EA0"/>
    <w:rsid w:val="00544E74"/>
    <w:rsid w:val="005524EB"/>
    <w:rsid w:val="00560188"/>
    <w:rsid w:val="0056044D"/>
    <w:rsid w:val="00563DC8"/>
    <w:rsid w:val="00567D2E"/>
    <w:rsid w:val="00570CD1"/>
    <w:rsid w:val="00574E01"/>
    <w:rsid w:val="00577BA6"/>
    <w:rsid w:val="00580B66"/>
    <w:rsid w:val="00587B21"/>
    <w:rsid w:val="00591349"/>
    <w:rsid w:val="005927D8"/>
    <w:rsid w:val="005B3F5D"/>
    <w:rsid w:val="005D1935"/>
    <w:rsid w:val="005D33BF"/>
    <w:rsid w:val="005E04A0"/>
    <w:rsid w:val="005E0C31"/>
    <w:rsid w:val="005E0F67"/>
    <w:rsid w:val="005E2EA1"/>
    <w:rsid w:val="005F6885"/>
    <w:rsid w:val="005F69A6"/>
    <w:rsid w:val="006038DD"/>
    <w:rsid w:val="006133A2"/>
    <w:rsid w:val="00613FD3"/>
    <w:rsid w:val="00622FF2"/>
    <w:rsid w:val="00624E36"/>
    <w:rsid w:val="006472A7"/>
    <w:rsid w:val="006552A6"/>
    <w:rsid w:val="00655A41"/>
    <w:rsid w:val="00667C59"/>
    <w:rsid w:val="00674074"/>
    <w:rsid w:val="0067509F"/>
    <w:rsid w:val="00677DCB"/>
    <w:rsid w:val="006905E4"/>
    <w:rsid w:val="00696B8A"/>
    <w:rsid w:val="006A1FD6"/>
    <w:rsid w:val="006A2F2F"/>
    <w:rsid w:val="006A5FCE"/>
    <w:rsid w:val="006B2687"/>
    <w:rsid w:val="006B52B2"/>
    <w:rsid w:val="006D1B21"/>
    <w:rsid w:val="007023DA"/>
    <w:rsid w:val="00717F43"/>
    <w:rsid w:val="00721193"/>
    <w:rsid w:val="00730587"/>
    <w:rsid w:val="007314F7"/>
    <w:rsid w:val="007369A6"/>
    <w:rsid w:val="00751ED7"/>
    <w:rsid w:val="00781F48"/>
    <w:rsid w:val="00783066"/>
    <w:rsid w:val="007857E3"/>
    <w:rsid w:val="00790E30"/>
    <w:rsid w:val="00793F09"/>
    <w:rsid w:val="00797EBD"/>
    <w:rsid w:val="007B278A"/>
    <w:rsid w:val="007B2B96"/>
    <w:rsid w:val="007C25BE"/>
    <w:rsid w:val="007C2E71"/>
    <w:rsid w:val="007C3A11"/>
    <w:rsid w:val="007D020E"/>
    <w:rsid w:val="007D53EE"/>
    <w:rsid w:val="007E29A7"/>
    <w:rsid w:val="007F101B"/>
    <w:rsid w:val="007F2817"/>
    <w:rsid w:val="00802B9E"/>
    <w:rsid w:val="008055FF"/>
    <w:rsid w:val="00811349"/>
    <w:rsid w:val="00813A31"/>
    <w:rsid w:val="008341C5"/>
    <w:rsid w:val="00841E08"/>
    <w:rsid w:val="008465E5"/>
    <w:rsid w:val="00851F42"/>
    <w:rsid w:val="0086014A"/>
    <w:rsid w:val="008605AE"/>
    <w:rsid w:val="00863C20"/>
    <w:rsid w:val="0088097E"/>
    <w:rsid w:val="00893CB5"/>
    <w:rsid w:val="008A400D"/>
    <w:rsid w:val="008A4901"/>
    <w:rsid w:val="008C27F9"/>
    <w:rsid w:val="008C2BE1"/>
    <w:rsid w:val="008D163C"/>
    <w:rsid w:val="008D5FEC"/>
    <w:rsid w:val="008D6215"/>
    <w:rsid w:val="008E028E"/>
    <w:rsid w:val="008E67A8"/>
    <w:rsid w:val="008F0E4B"/>
    <w:rsid w:val="008F0EA8"/>
    <w:rsid w:val="008F7B6E"/>
    <w:rsid w:val="009108D8"/>
    <w:rsid w:val="00914907"/>
    <w:rsid w:val="009176E3"/>
    <w:rsid w:val="00922ABB"/>
    <w:rsid w:val="00924CD8"/>
    <w:rsid w:val="00930F15"/>
    <w:rsid w:val="00931BCF"/>
    <w:rsid w:val="00947EEC"/>
    <w:rsid w:val="009617A0"/>
    <w:rsid w:val="00972366"/>
    <w:rsid w:val="00977A1B"/>
    <w:rsid w:val="00982DA2"/>
    <w:rsid w:val="00990867"/>
    <w:rsid w:val="009B0453"/>
    <w:rsid w:val="009B278C"/>
    <w:rsid w:val="009B3E53"/>
    <w:rsid w:val="009B4F9E"/>
    <w:rsid w:val="009C5E42"/>
    <w:rsid w:val="009D1B7E"/>
    <w:rsid w:val="009D5A51"/>
    <w:rsid w:val="009E3341"/>
    <w:rsid w:val="009E478E"/>
    <w:rsid w:val="009F3A5E"/>
    <w:rsid w:val="00A10B3A"/>
    <w:rsid w:val="00A1168B"/>
    <w:rsid w:val="00A209B7"/>
    <w:rsid w:val="00A20A21"/>
    <w:rsid w:val="00A26401"/>
    <w:rsid w:val="00A35ACC"/>
    <w:rsid w:val="00A55268"/>
    <w:rsid w:val="00A57E7B"/>
    <w:rsid w:val="00A75A88"/>
    <w:rsid w:val="00A80209"/>
    <w:rsid w:val="00A81B5E"/>
    <w:rsid w:val="00A84A90"/>
    <w:rsid w:val="00A955ED"/>
    <w:rsid w:val="00AD1E70"/>
    <w:rsid w:val="00AD4CA2"/>
    <w:rsid w:val="00AD5AEF"/>
    <w:rsid w:val="00AE494B"/>
    <w:rsid w:val="00AE5468"/>
    <w:rsid w:val="00AF2A81"/>
    <w:rsid w:val="00AF61E3"/>
    <w:rsid w:val="00B1184B"/>
    <w:rsid w:val="00B1238D"/>
    <w:rsid w:val="00B155AE"/>
    <w:rsid w:val="00B15CDF"/>
    <w:rsid w:val="00B22440"/>
    <w:rsid w:val="00B32E44"/>
    <w:rsid w:val="00B34402"/>
    <w:rsid w:val="00B52AC4"/>
    <w:rsid w:val="00B607B2"/>
    <w:rsid w:val="00B60B42"/>
    <w:rsid w:val="00B61D19"/>
    <w:rsid w:val="00B70609"/>
    <w:rsid w:val="00B70BD9"/>
    <w:rsid w:val="00B77190"/>
    <w:rsid w:val="00B9416F"/>
    <w:rsid w:val="00BA166C"/>
    <w:rsid w:val="00BA22A6"/>
    <w:rsid w:val="00BA4210"/>
    <w:rsid w:val="00BA4A83"/>
    <w:rsid w:val="00BB0BDC"/>
    <w:rsid w:val="00BB232A"/>
    <w:rsid w:val="00BD16BE"/>
    <w:rsid w:val="00BD4D1C"/>
    <w:rsid w:val="00BD638C"/>
    <w:rsid w:val="00BE2802"/>
    <w:rsid w:val="00BF0C12"/>
    <w:rsid w:val="00BF4FEE"/>
    <w:rsid w:val="00C003F2"/>
    <w:rsid w:val="00C27DC4"/>
    <w:rsid w:val="00C33427"/>
    <w:rsid w:val="00C3701C"/>
    <w:rsid w:val="00C43B4E"/>
    <w:rsid w:val="00C6281F"/>
    <w:rsid w:val="00C62901"/>
    <w:rsid w:val="00C7754C"/>
    <w:rsid w:val="00C776DC"/>
    <w:rsid w:val="00C828C0"/>
    <w:rsid w:val="00C82B5A"/>
    <w:rsid w:val="00C92866"/>
    <w:rsid w:val="00C92D79"/>
    <w:rsid w:val="00C94DCB"/>
    <w:rsid w:val="00C9639E"/>
    <w:rsid w:val="00CA1CBB"/>
    <w:rsid w:val="00CC1B84"/>
    <w:rsid w:val="00CC7820"/>
    <w:rsid w:val="00CE15BC"/>
    <w:rsid w:val="00CE18B9"/>
    <w:rsid w:val="00CE4FDF"/>
    <w:rsid w:val="00CE7694"/>
    <w:rsid w:val="00CF4E6D"/>
    <w:rsid w:val="00CF6AF5"/>
    <w:rsid w:val="00D02444"/>
    <w:rsid w:val="00D1178E"/>
    <w:rsid w:val="00D11A15"/>
    <w:rsid w:val="00D11A66"/>
    <w:rsid w:val="00D15A04"/>
    <w:rsid w:val="00D202D1"/>
    <w:rsid w:val="00D21DE6"/>
    <w:rsid w:val="00D27ADB"/>
    <w:rsid w:val="00D3313D"/>
    <w:rsid w:val="00D36B86"/>
    <w:rsid w:val="00D428BC"/>
    <w:rsid w:val="00D45E6D"/>
    <w:rsid w:val="00D5325D"/>
    <w:rsid w:val="00D63538"/>
    <w:rsid w:val="00D71E3B"/>
    <w:rsid w:val="00D768EC"/>
    <w:rsid w:val="00D863B6"/>
    <w:rsid w:val="00D87A25"/>
    <w:rsid w:val="00DA28E9"/>
    <w:rsid w:val="00DA5F06"/>
    <w:rsid w:val="00DA77B1"/>
    <w:rsid w:val="00DB3413"/>
    <w:rsid w:val="00DB42E4"/>
    <w:rsid w:val="00DC27D3"/>
    <w:rsid w:val="00DC5299"/>
    <w:rsid w:val="00DD07FE"/>
    <w:rsid w:val="00DE0B4E"/>
    <w:rsid w:val="00DF25AD"/>
    <w:rsid w:val="00DF2F85"/>
    <w:rsid w:val="00DF578B"/>
    <w:rsid w:val="00E053F2"/>
    <w:rsid w:val="00E13F4D"/>
    <w:rsid w:val="00E167F6"/>
    <w:rsid w:val="00E35466"/>
    <w:rsid w:val="00E356BF"/>
    <w:rsid w:val="00E42663"/>
    <w:rsid w:val="00E5067B"/>
    <w:rsid w:val="00E56CCE"/>
    <w:rsid w:val="00E702F1"/>
    <w:rsid w:val="00E752B3"/>
    <w:rsid w:val="00E80976"/>
    <w:rsid w:val="00E8162C"/>
    <w:rsid w:val="00E84042"/>
    <w:rsid w:val="00E87708"/>
    <w:rsid w:val="00E95113"/>
    <w:rsid w:val="00EA2A63"/>
    <w:rsid w:val="00EA51A2"/>
    <w:rsid w:val="00EB0674"/>
    <w:rsid w:val="00EB7377"/>
    <w:rsid w:val="00EE1B68"/>
    <w:rsid w:val="00EE2157"/>
    <w:rsid w:val="00EF4774"/>
    <w:rsid w:val="00EF4E69"/>
    <w:rsid w:val="00F01B0B"/>
    <w:rsid w:val="00F06B38"/>
    <w:rsid w:val="00F17F23"/>
    <w:rsid w:val="00F21048"/>
    <w:rsid w:val="00F253FD"/>
    <w:rsid w:val="00F306AD"/>
    <w:rsid w:val="00F32D5E"/>
    <w:rsid w:val="00F33A33"/>
    <w:rsid w:val="00F5409B"/>
    <w:rsid w:val="00F82B6D"/>
    <w:rsid w:val="00F84359"/>
    <w:rsid w:val="00F93A80"/>
    <w:rsid w:val="00F9558F"/>
    <w:rsid w:val="00FA6B35"/>
    <w:rsid w:val="00FB0CC1"/>
    <w:rsid w:val="00FB348A"/>
    <w:rsid w:val="00FB64CA"/>
    <w:rsid w:val="00FF0994"/>
    <w:rsid w:val="00FF2F90"/>
    <w:rsid w:val="00FF61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C8"/>
    <w:pPr>
      <w:spacing w:line="360" w:lineRule="auto"/>
    </w:pPr>
    <w:rPr>
      <w:rFonts w:ascii="Arial" w:hAnsi="Arial"/>
      <w:sz w:val="24"/>
      <w:szCs w:val="24"/>
    </w:rPr>
  </w:style>
  <w:style w:type="paragraph" w:styleId="Ttulo1">
    <w:name w:val="heading 1"/>
    <w:basedOn w:val="Normal"/>
    <w:next w:val="Corpodetexto"/>
    <w:qFormat/>
    <w:rsid w:val="00851F42"/>
    <w:pPr>
      <w:keepNext/>
      <w:numPr>
        <w:numId w:val="14"/>
      </w:numPr>
      <w:outlineLvl w:val="0"/>
    </w:pPr>
    <w:rPr>
      <w:b/>
      <w:color w:val="4472C4" w:themeColor="accent1"/>
      <w:sz w:val="28"/>
    </w:rPr>
  </w:style>
  <w:style w:type="paragraph" w:styleId="Ttulo2">
    <w:name w:val="heading 2"/>
    <w:basedOn w:val="Normal"/>
    <w:next w:val="Corpodetexto"/>
    <w:qFormat/>
    <w:rsid w:val="00A55268"/>
    <w:pPr>
      <w:keepNext/>
      <w:numPr>
        <w:ilvl w:val="1"/>
        <w:numId w:val="14"/>
      </w:numPr>
      <w:outlineLvl w:val="1"/>
    </w:pPr>
    <w:rPr>
      <w:b/>
      <w:iCs/>
    </w:rPr>
  </w:style>
  <w:style w:type="paragraph" w:styleId="Ttulo3">
    <w:name w:val="heading 3"/>
    <w:basedOn w:val="Normal"/>
    <w:next w:val="Normal"/>
    <w:qFormat/>
    <w:pPr>
      <w:keepNext/>
      <w:numPr>
        <w:ilvl w:val="2"/>
        <w:numId w:val="14"/>
      </w:numPr>
      <w:outlineLvl w:val="2"/>
    </w:pPr>
    <w:rPr>
      <w:i/>
      <w:iCs/>
      <w:sz w:val="20"/>
    </w:rPr>
  </w:style>
  <w:style w:type="paragraph" w:styleId="Ttulo4">
    <w:name w:val="heading 4"/>
    <w:basedOn w:val="Normal"/>
    <w:next w:val="Normal"/>
    <w:qFormat/>
    <w:pPr>
      <w:keepNext/>
      <w:numPr>
        <w:ilvl w:val="3"/>
        <w:numId w:val="14"/>
      </w:numPr>
      <w:jc w:val="center"/>
      <w:outlineLvl w:val="3"/>
    </w:pPr>
    <w:rPr>
      <w:b/>
      <w:bCs/>
      <w:sz w:val="36"/>
    </w:rPr>
  </w:style>
  <w:style w:type="paragraph" w:styleId="Ttulo5">
    <w:name w:val="heading 5"/>
    <w:basedOn w:val="Normal"/>
    <w:next w:val="Normal"/>
    <w:qFormat/>
    <w:pPr>
      <w:keepNext/>
      <w:numPr>
        <w:ilvl w:val="4"/>
        <w:numId w:val="14"/>
      </w:numPr>
      <w:jc w:val="both"/>
      <w:outlineLvl w:val="4"/>
    </w:pPr>
    <w:rPr>
      <w:b/>
      <w:bCs/>
    </w:rPr>
  </w:style>
  <w:style w:type="paragraph" w:styleId="Ttulo6">
    <w:name w:val="heading 6"/>
    <w:basedOn w:val="Normal"/>
    <w:next w:val="Normal"/>
    <w:qFormat/>
    <w:pPr>
      <w:keepNext/>
      <w:numPr>
        <w:ilvl w:val="5"/>
        <w:numId w:val="14"/>
      </w:numPr>
      <w:jc w:val="both"/>
      <w:outlineLvl w:val="5"/>
    </w:pPr>
    <w:rPr>
      <w:i/>
      <w:iCs/>
    </w:rPr>
  </w:style>
  <w:style w:type="paragraph" w:styleId="Ttulo7">
    <w:name w:val="heading 7"/>
    <w:basedOn w:val="Normal"/>
    <w:next w:val="Normal"/>
    <w:qFormat/>
    <w:pPr>
      <w:keepNext/>
      <w:numPr>
        <w:ilvl w:val="6"/>
        <w:numId w:val="14"/>
      </w:numPr>
      <w:jc w:val="center"/>
      <w:outlineLvl w:val="6"/>
    </w:pPr>
    <w:rPr>
      <w:b/>
      <w:bCs/>
      <w:i/>
      <w:iCs/>
    </w:rPr>
  </w:style>
  <w:style w:type="paragraph" w:styleId="Ttulo8">
    <w:name w:val="heading 8"/>
    <w:basedOn w:val="Normal"/>
    <w:next w:val="Normal"/>
    <w:qFormat/>
    <w:pPr>
      <w:keepNext/>
      <w:numPr>
        <w:ilvl w:val="7"/>
        <w:numId w:val="14"/>
      </w:numPr>
      <w:outlineLvl w:val="7"/>
    </w:pPr>
    <w:rPr>
      <w:i/>
      <w:iCs/>
    </w:rPr>
  </w:style>
  <w:style w:type="paragraph" w:styleId="Ttulo9">
    <w:name w:val="heading 9"/>
    <w:basedOn w:val="Normal"/>
    <w:next w:val="Normal"/>
    <w:qFormat/>
    <w:pPr>
      <w:keepNext/>
      <w:numPr>
        <w:ilvl w:val="8"/>
        <w:numId w:val="14"/>
      </w:numPr>
      <w:jc w:val="both"/>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rsid w:val="002625D0"/>
    <w:pPr>
      <w:jc w:val="center"/>
    </w:pPr>
    <w:rPr>
      <w:b/>
      <w:sz w:val="28"/>
    </w:rPr>
  </w:style>
  <w:style w:type="paragraph" w:styleId="Cabealho">
    <w:name w:val="header"/>
    <w:basedOn w:val="Normal"/>
    <w:link w:val="CabealhoChar"/>
    <w:rsid w:val="00402912"/>
    <w:pPr>
      <w:spacing w:line="240" w:lineRule="auto"/>
      <w:jc w:val="right"/>
    </w:pPr>
  </w:style>
  <w:style w:type="paragraph" w:styleId="Rodap">
    <w:name w:val="footer"/>
    <w:basedOn w:val="Normal"/>
    <w:link w:val="RodapChar"/>
    <w:pPr>
      <w:tabs>
        <w:tab w:val="center" w:pos="4419"/>
        <w:tab w:val="right" w:pos="8838"/>
      </w:tabs>
    </w:pPr>
  </w:style>
  <w:style w:type="character" w:styleId="Nmerodepgina">
    <w:name w:val="page number"/>
    <w:basedOn w:val="Fontepargpadro"/>
  </w:style>
  <w:style w:type="paragraph" w:styleId="Sumrio2">
    <w:name w:val="toc 2"/>
    <w:basedOn w:val="Normal"/>
    <w:next w:val="Normal"/>
    <w:autoRedefine/>
    <w:uiPriority w:val="39"/>
    <w:rsid w:val="008E67A8"/>
    <w:pPr>
      <w:spacing w:line="240" w:lineRule="auto"/>
      <w:ind w:left="198"/>
    </w:pPr>
    <w:rPr>
      <w:bCs/>
      <w:sz w:val="22"/>
      <w:szCs w:val="22"/>
    </w:rPr>
  </w:style>
  <w:style w:type="paragraph" w:styleId="Sumrio1">
    <w:name w:val="toc 1"/>
    <w:basedOn w:val="Normal"/>
    <w:next w:val="Normal"/>
    <w:autoRedefine/>
    <w:uiPriority w:val="39"/>
    <w:rsid w:val="00B70609"/>
    <w:pPr>
      <w:tabs>
        <w:tab w:val="left" w:pos="600"/>
        <w:tab w:val="right" w:leader="dot" w:pos="8776"/>
      </w:tabs>
      <w:spacing w:line="240" w:lineRule="auto"/>
    </w:pPr>
    <w:rPr>
      <w:bCs/>
    </w:rPr>
  </w:style>
  <w:style w:type="paragraph" w:styleId="Sumrio3">
    <w:name w:val="toc 3"/>
    <w:basedOn w:val="Normal"/>
    <w:next w:val="Normal"/>
    <w:autoRedefine/>
    <w:uiPriority w:val="39"/>
    <w:pPr>
      <w:ind w:left="400"/>
    </w:pPr>
    <w:rPr>
      <w:rFonts w:ascii="Calibri" w:hAnsi="Calibri"/>
      <w:sz w:val="22"/>
      <w:szCs w:val="22"/>
    </w:rPr>
  </w:style>
  <w:style w:type="paragraph" w:styleId="Sumrio4">
    <w:name w:val="toc 4"/>
    <w:basedOn w:val="Normal"/>
    <w:next w:val="Normal"/>
    <w:autoRedefine/>
    <w:semiHidden/>
    <w:pPr>
      <w:ind w:left="600"/>
    </w:pPr>
    <w:rPr>
      <w:rFonts w:ascii="Calibri" w:hAnsi="Calibri"/>
      <w:szCs w:val="20"/>
    </w:rPr>
  </w:style>
  <w:style w:type="paragraph" w:styleId="Sumrio5">
    <w:name w:val="toc 5"/>
    <w:basedOn w:val="Normal"/>
    <w:next w:val="Normal"/>
    <w:autoRedefine/>
    <w:semiHidden/>
    <w:pPr>
      <w:ind w:left="800"/>
    </w:pPr>
    <w:rPr>
      <w:rFonts w:ascii="Calibri" w:hAnsi="Calibri"/>
      <w:szCs w:val="20"/>
    </w:rPr>
  </w:style>
  <w:style w:type="paragraph" w:styleId="Sumrio6">
    <w:name w:val="toc 6"/>
    <w:basedOn w:val="Normal"/>
    <w:next w:val="Normal"/>
    <w:autoRedefine/>
    <w:semiHidden/>
    <w:pPr>
      <w:ind w:left="1000"/>
    </w:pPr>
    <w:rPr>
      <w:rFonts w:ascii="Calibri" w:hAnsi="Calibri"/>
      <w:szCs w:val="20"/>
    </w:rPr>
  </w:style>
  <w:style w:type="paragraph" w:styleId="Sumrio7">
    <w:name w:val="toc 7"/>
    <w:basedOn w:val="Normal"/>
    <w:next w:val="Normal"/>
    <w:autoRedefine/>
    <w:semiHidden/>
    <w:pPr>
      <w:ind w:left="1200"/>
    </w:pPr>
    <w:rPr>
      <w:rFonts w:ascii="Calibri" w:hAnsi="Calibri"/>
      <w:szCs w:val="20"/>
    </w:rPr>
  </w:style>
  <w:style w:type="paragraph" w:styleId="Sumrio8">
    <w:name w:val="toc 8"/>
    <w:basedOn w:val="Normal"/>
    <w:next w:val="Normal"/>
    <w:autoRedefine/>
    <w:semiHidden/>
    <w:pPr>
      <w:ind w:left="1400"/>
    </w:pPr>
    <w:rPr>
      <w:rFonts w:ascii="Calibri" w:hAnsi="Calibri"/>
      <w:szCs w:val="20"/>
    </w:rPr>
  </w:style>
  <w:style w:type="paragraph" w:styleId="Sumrio9">
    <w:name w:val="toc 9"/>
    <w:basedOn w:val="Normal"/>
    <w:next w:val="Normal"/>
    <w:autoRedefine/>
    <w:semiHidden/>
    <w:pPr>
      <w:ind w:left="1600"/>
    </w:pPr>
    <w:rPr>
      <w:rFonts w:ascii="Calibri" w:hAnsi="Calibri"/>
      <w:szCs w:val="20"/>
    </w:rPr>
  </w:style>
  <w:style w:type="character" w:styleId="Hyperlink">
    <w:name w:val="Hyperlink"/>
    <w:uiPriority w:val="99"/>
    <w:rPr>
      <w:color w:val="0000FF"/>
      <w:u w:val="single"/>
    </w:rPr>
  </w:style>
  <w:style w:type="paragraph" w:styleId="Recuodecorpodetexto">
    <w:name w:val="Body Text Indent"/>
    <w:basedOn w:val="Normal"/>
    <w:link w:val="RecuodecorpodetextoChar"/>
    <w:pPr>
      <w:ind w:left="708" w:firstLine="708"/>
      <w:jc w:val="both"/>
    </w:pPr>
  </w:style>
  <w:style w:type="paragraph" w:styleId="Recuodecorpodetexto2">
    <w:name w:val="Body Text Indent 2"/>
    <w:basedOn w:val="Normal"/>
    <w:pPr>
      <w:tabs>
        <w:tab w:val="num" w:pos="900"/>
      </w:tabs>
      <w:ind w:left="180"/>
      <w:jc w:val="both"/>
    </w:pPr>
  </w:style>
  <w:style w:type="paragraph" w:styleId="Corpodetexto">
    <w:name w:val="Body Text"/>
    <w:basedOn w:val="Normal"/>
    <w:link w:val="CorpodetextoChar"/>
    <w:qFormat/>
    <w:rsid w:val="00283DFE"/>
    <w:pPr>
      <w:spacing w:after="120"/>
      <w:jc w:val="both"/>
    </w:pPr>
  </w:style>
  <w:style w:type="paragraph" w:styleId="NormalWeb">
    <w:name w:val="Normal (Web)"/>
    <w:basedOn w:val="Normal"/>
    <w:pPr>
      <w:spacing w:before="100" w:beforeAutospacing="1" w:after="100" w:afterAutospacing="1"/>
      <w:ind w:firstLine="709"/>
      <w:jc w:val="both"/>
    </w:pPr>
    <w:rPr>
      <w:rFonts w:ascii="Arial Unicode MS" w:eastAsia="Arial Unicode MS" w:hAnsi="Arial Unicode MS" w:cs="Arial Unicode MS"/>
    </w:rPr>
  </w:style>
  <w:style w:type="paragraph" w:customStyle="1" w:styleId="font5">
    <w:name w:val="font5"/>
    <w:basedOn w:val="Normal"/>
    <w:pPr>
      <w:spacing w:before="100" w:beforeAutospacing="1" w:after="100" w:afterAutospacing="1" w:line="240" w:lineRule="auto"/>
    </w:pPr>
    <w:rPr>
      <w:rFonts w:eastAsia="Arial Unicode MS" w:cs="Arial"/>
      <w:sz w:val="20"/>
      <w:szCs w:val="20"/>
    </w:rPr>
  </w:style>
  <w:style w:type="paragraph" w:customStyle="1" w:styleId="xl22">
    <w:name w:val="xl22"/>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Arial Unicode MS" w:cs="Arial"/>
      <w:b/>
      <w:bCs/>
    </w:rPr>
  </w:style>
  <w:style w:type="paragraph" w:customStyle="1" w:styleId="xl23">
    <w:name w:val="xl23"/>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Arial Unicode MS" w:cs="Arial"/>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eastAsia="Arial Unicode MS" w:cs="Arial"/>
      <w:b/>
      <w:bCs/>
      <w:sz w:val="36"/>
      <w:szCs w:val="36"/>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Arial Unicode MS" w:cs="Arial"/>
      <w:b/>
      <w:bCs/>
    </w:rPr>
  </w:style>
  <w:style w:type="paragraph" w:styleId="Recuodecorpodetexto3">
    <w:name w:val="Body Text Indent 3"/>
    <w:basedOn w:val="Normal"/>
    <w:pPr>
      <w:ind w:firstLine="180"/>
    </w:pPr>
    <w:rPr>
      <w:szCs w:val="19"/>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paragraph" w:styleId="Corpodetexto2">
    <w:name w:val="Body Text 2"/>
    <w:basedOn w:val="Normal"/>
    <w:pPr>
      <w:jc w:val="both"/>
    </w:pPr>
    <w:rPr>
      <w:sz w:val="28"/>
    </w:rPr>
  </w:style>
  <w:style w:type="character" w:styleId="HiperlinkVisitado">
    <w:name w:val="FollowedHyperlink"/>
    <w:rPr>
      <w:color w:val="800080"/>
      <w:u w:val="single"/>
    </w:rPr>
  </w:style>
  <w:style w:type="paragraph" w:styleId="Corpodetexto3">
    <w:name w:val="Body Text 3"/>
    <w:basedOn w:val="Normal"/>
    <w:rPr>
      <w:i/>
      <w:iCs/>
    </w:rPr>
  </w:style>
  <w:style w:type="paragraph" w:customStyle="1" w:styleId="menutext">
    <w:name w:val="menu text"/>
    <w:basedOn w:val="Normal"/>
    <w:pPr>
      <w:spacing w:before="60" w:after="60" w:line="240" w:lineRule="auto"/>
      <w:jc w:val="both"/>
    </w:pPr>
    <w:rPr>
      <w:sz w:val="22"/>
      <w:lang w:val="en-GB"/>
    </w:rPr>
  </w:style>
  <w:style w:type="paragraph" w:styleId="MapadoDocumento">
    <w:name w:val="Document Map"/>
    <w:basedOn w:val="Normal"/>
    <w:semiHidden/>
    <w:pPr>
      <w:shd w:val="clear" w:color="auto" w:fill="000080"/>
    </w:pPr>
    <w:rPr>
      <w:rFonts w:ascii="Tahoma" w:hAnsi="Tahoma"/>
    </w:rPr>
  </w:style>
  <w:style w:type="paragraph" w:customStyle="1" w:styleId="BodyText31">
    <w:name w:val="Body Text 31"/>
    <w:basedOn w:val="Normal"/>
    <w:pPr>
      <w:overflowPunct w:val="0"/>
      <w:autoSpaceDE w:val="0"/>
      <w:autoSpaceDN w:val="0"/>
      <w:adjustRightInd w:val="0"/>
      <w:spacing w:line="240" w:lineRule="auto"/>
      <w:textAlignment w:val="baseline"/>
    </w:pPr>
    <w:rPr>
      <w:szCs w:val="20"/>
    </w:rPr>
  </w:style>
  <w:style w:type="paragraph" w:customStyle="1" w:styleId="TabeladeGrade31">
    <w:name w:val="Tabela de Grade 31"/>
    <w:basedOn w:val="Ttulo1"/>
    <w:next w:val="Normal"/>
    <w:uiPriority w:val="39"/>
    <w:unhideWhenUsed/>
    <w:qFormat/>
    <w:rsid w:val="00220142"/>
    <w:pPr>
      <w:keepLines/>
      <w:spacing w:before="480" w:line="276" w:lineRule="auto"/>
      <w:outlineLvl w:val="9"/>
    </w:pPr>
    <w:rPr>
      <w:rFonts w:ascii="Calibri Light" w:hAnsi="Calibri Light"/>
      <w:bCs/>
      <w:color w:val="2E74B5"/>
      <w:szCs w:val="28"/>
    </w:rPr>
  </w:style>
  <w:style w:type="table" w:styleId="Tabelacomgrade">
    <w:name w:val="Table Grid"/>
    <w:basedOn w:val="Tabelanormal"/>
    <w:uiPriority w:val="59"/>
    <w:rsid w:val="005F6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qFormat/>
    <w:rsid w:val="00B607B2"/>
    <w:rPr>
      <w:b/>
      <w:bCs/>
    </w:rPr>
  </w:style>
  <w:style w:type="character" w:customStyle="1" w:styleId="CabealhoChar">
    <w:name w:val="Cabeçalho Char"/>
    <w:link w:val="Cabealho"/>
    <w:rsid w:val="00402912"/>
    <w:rPr>
      <w:rFonts w:ascii="Arial" w:hAnsi="Arial"/>
      <w:szCs w:val="24"/>
    </w:rPr>
  </w:style>
  <w:style w:type="character" w:customStyle="1" w:styleId="RodapChar">
    <w:name w:val="Rodapé Char"/>
    <w:link w:val="Rodap"/>
    <w:rsid w:val="00E56CCE"/>
    <w:rPr>
      <w:rFonts w:ascii="Arial" w:hAnsi="Arial"/>
      <w:szCs w:val="24"/>
    </w:rPr>
  </w:style>
  <w:style w:type="character" w:customStyle="1" w:styleId="MenoPendente1">
    <w:name w:val="Menção Pendente1"/>
    <w:uiPriority w:val="47"/>
    <w:rsid w:val="008465E5"/>
    <w:rPr>
      <w:color w:val="605E5C"/>
      <w:shd w:val="clear" w:color="auto" w:fill="E1DFDD"/>
    </w:rPr>
  </w:style>
  <w:style w:type="paragraph" w:styleId="PargrafodaLista">
    <w:name w:val="List Paragraph"/>
    <w:basedOn w:val="Normal"/>
    <w:uiPriority w:val="34"/>
    <w:qFormat/>
    <w:rsid w:val="000D0DDD"/>
    <w:pPr>
      <w:ind w:left="708"/>
    </w:pPr>
  </w:style>
  <w:style w:type="paragraph" w:customStyle="1" w:styleId="Ttulo4CourierNew12">
    <w:name w:val="Título 4 +Courier New+12"/>
    <w:basedOn w:val="Ttulo3"/>
    <w:rsid w:val="005D1935"/>
    <w:pPr>
      <w:numPr>
        <w:numId w:val="10"/>
      </w:numPr>
      <w:spacing w:before="240" w:after="60" w:line="240" w:lineRule="auto"/>
    </w:pPr>
    <w:rPr>
      <w:rFonts w:ascii="Courier New" w:hAnsi="Courier New" w:cs="Courier New"/>
      <w:iCs w:val="0"/>
      <w:sz w:val="24"/>
    </w:rPr>
  </w:style>
  <w:style w:type="paragraph" w:styleId="Legenda">
    <w:name w:val="caption"/>
    <w:basedOn w:val="Normal"/>
    <w:next w:val="Normal"/>
    <w:qFormat/>
    <w:rsid w:val="00851F42"/>
    <w:pPr>
      <w:spacing w:after="240" w:line="240" w:lineRule="auto"/>
      <w:jc w:val="center"/>
    </w:pPr>
    <w:rPr>
      <w:bCs/>
      <w:color w:val="7030A0"/>
      <w:szCs w:val="20"/>
    </w:rPr>
  </w:style>
  <w:style w:type="paragraph" w:styleId="CabealhodoSumrio">
    <w:name w:val="TOC Heading"/>
    <w:basedOn w:val="Ttulo1"/>
    <w:next w:val="Normal"/>
    <w:uiPriority w:val="39"/>
    <w:unhideWhenUsed/>
    <w:qFormat/>
    <w:rsid w:val="00931BCF"/>
    <w:pPr>
      <w:keepLines/>
      <w:numPr>
        <w:numId w:val="0"/>
      </w:numPr>
      <w:spacing w:before="240" w:after="480" w:line="259" w:lineRule="auto"/>
      <w:outlineLvl w:val="9"/>
    </w:pPr>
    <w:rPr>
      <w:rFonts w:eastAsiaTheme="majorEastAsia" w:cstheme="majorBidi"/>
      <w:color w:val="auto"/>
      <w:sz w:val="24"/>
      <w:szCs w:val="32"/>
    </w:rPr>
  </w:style>
  <w:style w:type="character" w:customStyle="1" w:styleId="TextodecomentrioChar">
    <w:name w:val="Texto de comentário Char"/>
    <w:basedOn w:val="Fontepargpadro"/>
    <w:link w:val="Textodecomentrio"/>
    <w:semiHidden/>
    <w:rsid w:val="00A35ACC"/>
    <w:rPr>
      <w:rFonts w:ascii="Arial" w:hAnsi="Arial"/>
    </w:rPr>
  </w:style>
  <w:style w:type="character" w:customStyle="1" w:styleId="CorpodetextoChar">
    <w:name w:val="Corpo de texto Char"/>
    <w:basedOn w:val="Fontepargpadro"/>
    <w:link w:val="Corpodetexto"/>
    <w:rsid w:val="00283DFE"/>
    <w:rPr>
      <w:rFonts w:ascii="Arial" w:hAnsi="Arial"/>
      <w:sz w:val="24"/>
      <w:szCs w:val="24"/>
    </w:rPr>
  </w:style>
  <w:style w:type="character" w:customStyle="1" w:styleId="RecuodecorpodetextoChar">
    <w:name w:val="Recuo de corpo de texto Char"/>
    <w:basedOn w:val="Fontepargpadro"/>
    <w:link w:val="Recuodecorpodetexto"/>
    <w:rsid w:val="00A35ACC"/>
    <w:rPr>
      <w:rFonts w:ascii="Arial" w:hAnsi="Arial"/>
      <w:szCs w:val="24"/>
    </w:rPr>
  </w:style>
  <w:style w:type="paragraph" w:styleId="SemEspaamento">
    <w:name w:val="No Spacing"/>
    <w:uiPriority w:val="1"/>
    <w:qFormat/>
    <w:rsid w:val="002524BD"/>
    <w:rPr>
      <w:rFonts w:ascii="Arial" w:hAnsi="Arial"/>
      <w:color w:val="00B050"/>
      <w:sz w:val="24"/>
      <w:szCs w:val="24"/>
    </w:rPr>
  </w:style>
  <w:style w:type="paragraph" w:styleId="Textodebalo">
    <w:name w:val="Balloon Text"/>
    <w:basedOn w:val="Normal"/>
    <w:link w:val="TextodebaloChar"/>
    <w:uiPriority w:val="99"/>
    <w:semiHidden/>
    <w:unhideWhenUsed/>
    <w:rsid w:val="00E752B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752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C8"/>
    <w:pPr>
      <w:spacing w:line="360" w:lineRule="auto"/>
    </w:pPr>
    <w:rPr>
      <w:rFonts w:ascii="Arial" w:hAnsi="Arial"/>
      <w:sz w:val="24"/>
      <w:szCs w:val="24"/>
    </w:rPr>
  </w:style>
  <w:style w:type="paragraph" w:styleId="Ttulo1">
    <w:name w:val="heading 1"/>
    <w:basedOn w:val="Normal"/>
    <w:next w:val="Corpodetexto"/>
    <w:qFormat/>
    <w:rsid w:val="00851F42"/>
    <w:pPr>
      <w:keepNext/>
      <w:numPr>
        <w:numId w:val="14"/>
      </w:numPr>
      <w:outlineLvl w:val="0"/>
    </w:pPr>
    <w:rPr>
      <w:b/>
      <w:color w:val="4472C4" w:themeColor="accent1"/>
      <w:sz w:val="28"/>
    </w:rPr>
  </w:style>
  <w:style w:type="paragraph" w:styleId="Ttulo2">
    <w:name w:val="heading 2"/>
    <w:basedOn w:val="Normal"/>
    <w:next w:val="Corpodetexto"/>
    <w:qFormat/>
    <w:rsid w:val="00A55268"/>
    <w:pPr>
      <w:keepNext/>
      <w:numPr>
        <w:ilvl w:val="1"/>
        <w:numId w:val="14"/>
      </w:numPr>
      <w:outlineLvl w:val="1"/>
    </w:pPr>
    <w:rPr>
      <w:b/>
      <w:iCs/>
    </w:rPr>
  </w:style>
  <w:style w:type="paragraph" w:styleId="Ttulo3">
    <w:name w:val="heading 3"/>
    <w:basedOn w:val="Normal"/>
    <w:next w:val="Normal"/>
    <w:qFormat/>
    <w:pPr>
      <w:keepNext/>
      <w:numPr>
        <w:ilvl w:val="2"/>
        <w:numId w:val="14"/>
      </w:numPr>
      <w:outlineLvl w:val="2"/>
    </w:pPr>
    <w:rPr>
      <w:i/>
      <w:iCs/>
      <w:sz w:val="20"/>
    </w:rPr>
  </w:style>
  <w:style w:type="paragraph" w:styleId="Ttulo4">
    <w:name w:val="heading 4"/>
    <w:basedOn w:val="Normal"/>
    <w:next w:val="Normal"/>
    <w:qFormat/>
    <w:pPr>
      <w:keepNext/>
      <w:numPr>
        <w:ilvl w:val="3"/>
        <w:numId w:val="14"/>
      </w:numPr>
      <w:jc w:val="center"/>
      <w:outlineLvl w:val="3"/>
    </w:pPr>
    <w:rPr>
      <w:b/>
      <w:bCs/>
      <w:sz w:val="36"/>
    </w:rPr>
  </w:style>
  <w:style w:type="paragraph" w:styleId="Ttulo5">
    <w:name w:val="heading 5"/>
    <w:basedOn w:val="Normal"/>
    <w:next w:val="Normal"/>
    <w:qFormat/>
    <w:pPr>
      <w:keepNext/>
      <w:numPr>
        <w:ilvl w:val="4"/>
        <w:numId w:val="14"/>
      </w:numPr>
      <w:jc w:val="both"/>
      <w:outlineLvl w:val="4"/>
    </w:pPr>
    <w:rPr>
      <w:b/>
      <w:bCs/>
    </w:rPr>
  </w:style>
  <w:style w:type="paragraph" w:styleId="Ttulo6">
    <w:name w:val="heading 6"/>
    <w:basedOn w:val="Normal"/>
    <w:next w:val="Normal"/>
    <w:qFormat/>
    <w:pPr>
      <w:keepNext/>
      <w:numPr>
        <w:ilvl w:val="5"/>
        <w:numId w:val="14"/>
      </w:numPr>
      <w:jc w:val="both"/>
      <w:outlineLvl w:val="5"/>
    </w:pPr>
    <w:rPr>
      <w:i/>
      <w:iCs/>
    </w:rPr>
  </w:style>
  <w:style w:type="paragraph" w:styleId="Ttulo7">
    <w:name w:val="heading 7"/>
    <w:basedOn w:val="Normal"/>
    <w:next w:val="Normal"/>
    <w:qFormat/>
    <w:pPr>
      <w:keepNext/>
      <w:numPr>
        <w:ilvl w:val="6"/>
        <w:numId w:val="14"/>
      </w:numPr>
      <w:jc w:val="center"/>
      <w:outlineLvl w:val="6"/>
    </w:pPr>
    <w:rPr>
      <w:b/>
      <w:bCs/>
      <w:i/>
      <w:iCs/>
    </w:rPr>
  </w:style>
  <w:style w:type="paragraph" w:styleId="Ttulo8">
    <w:name w:val="heading 8"/>
    <w:basedOn w:val="Normal"/>
    <w:next w:val="Normal"/>
    <w:qFormat/>
    <w:pPr>
      <w:keepNext/>
      <w:numPr>
        <w:ilvl w:val="7"/>
        <w:numId w:val="14"/>
      </w:numPr>
      <w:outlineLvl w:val="7"/>
    </w:pPr>
    <w:rPr>
      <w:i/>
      <w:iCs/>
    </w:rPr>
  </w:style>
  <w:style w:type="paragraph" w:styleId="Ttulo9">
    <w:name w:val="heading 9"/>
    <w:basedOn w:val="Normal"/>
    <w:next w:val="Normal"/>
    <w:qFormat/>
    <w:pPr>
      <w:keepNext/>
      <w:numPr>
        <w:ilvl w:val="8"/>
        <w:numId w:val="14"/>
      </w:numPr>
      <w:jc w:val="both"/>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rsid w:val="002625D0"/>
    <w:pPr>
      <w:jc w:val="center"/>
    </w:pPr>
    <w:rPr>
      <w:b/>
      <w:sz w:val="28"/>
    </w:rPr>
  </w:style>
  <w:style w:type="paragraph" w:styleId="Cabealho">
    <w:name w:val="header"/>
    <w:basedOn w:val="Normal"/>
    <w:link w:val="CabealhoChar"/>
    <w:rsid w:val="00402912"/>
    <w:pPr>
      <w:spacing w:line="240" w:lineRule="auto"/>
      <w:jc w:val="right"/>
    </w:pPr>
  </w:style>
  <w:style w:type="paragraph" w:styleId="Rodap">
    <w:name w:val="footer"/>
    <w:basedOn w:val="Normal"/>
    <w:link w:val="RodapChar"/>
    <w:pPr>
      <w:tabs>
        <w:tab w:val="center" w:pos="4419"/>
        <w:tab w:val="right" w:pos="8838"/>
      </w:tabs>
    </w:pPr>
  </w:style>
  <w:style w:type="character" w:styleId="Nmerodepgina">
    <w:name w:val="page number"/>
    <w:basedOn w:val="Fontepargpadro"/>
  </w:style>
  <w:style w:type="paragraph" w:styleId="Sumrio2">
    <w:name w:val="toc 2"/>
    <w:basedOn w:val="Normal"/>
    <w:next w:val="Normal"/>
    <w:autoRedefine/>
    <w:uiPriority w:val="39"/>
    <w:rsid w:val="008E67A8"/>
    <w:pPr>
      <w:spacing w:line="240" w:lineRule="auto"/>
      <w:ind w:left="198"/>
    </w:pPr>
    <w:rPr>
      <w:bCs/>
      <w:sz w:val="22"/>
      <w:szCs w:val="22"/>
    </w:rPr>
  </w:style>
  <w:style w:type="paragraph" w:styleId="Sumrio1">
    <w:name w:val="toc 1"/>
    <w:basedOn w:val="Normal"/>
    <w:next w:val="Normal"/>
    <w:autoRedefine/>
    <w:uiPriority w:val="39"/>
    <w:rsid w:val="00B70609"/>
    <w:pPr>
      <w:tabs>
        <w:tab w:val="left" w:pos="600"/>
        <w:tab w:val="right" w:leader="dot" w:pos="8776"/>
      </w:tabs>
      <w:spacing w:line="240" w:lineRule="auto"/>
    </w:pPr>
    <w:rPr>
      <w:bCs/>
    </w:rPr>
  </w:style>
  <w:style w:type="paragraph" w:styleId="Sumrio3">
    <w:name w:val="toc 3"/>
    <w:basedOn w:val="Normal"/>
    <w:next w:val="Normal"/>
    <w:autoRedefine/>
    <w:uiPriority w:val="39"/>
    <w:pPr>
      <w:ind w:left="400"/>
    </w:pPr>
    <w:rPr>
      <w:rFonts w:ascii="Calibri" w:hAnsi="Calibri"/>
      <w:sz w:val="22"/>
      <w:szCs w:val="22"/>
    </w:rPr>
  </w:style>
  <w:style w:type="paragraph" w:styleId="Sumrio4">
    <w:name w:val="toc 4"/>
    <w:basedOn w:val="Normal"/>
    <w:next w:val="Normal"/>
    <w:autoRedefine/>
    <w:semiHidden/>
    <w:pPr>
      <w:ind w:left="600"/>
    </w:pPr>
    <w:rPr>
      <w:rFonts w:ascii="Calibri" w:hAnsi="Calibri"/>
      <w:szCs w:val="20"/>
    </w:rPr>
  </w:style>
  <w:style w:type="paragraph" w:styleId="Sumrio5">
    <w:name w:val="toc 5"/>
    <w:basedOn w:val="Normal"/>
    <w:next w:val="Normal"/>
    <w:autoRedefine/>
    <w:semiHidden/>
    <w:pPr>
      <w:ind w:left="800"/>
    </w:pPr>
    <w:rPr>
      <w:rFonts w:ascii="Calibri" w:hAnsi="Calibri"/>
      <w:szCs w:val="20"/>
    </w:rPr>
  </w:style>
  <w:style w:type="paragraph" w:styleId="Sumrio6">
    <w:name w:val="toc 6"/>
    <w:basedOn w:val="Normal"/>
    <w:next w:val="Normal"/>
    <w:autoRedefine/>
    <w:semiHidden/>
    <w:pPr>
      <w:ind w:left="1000"/>
    </w:pPr>
    <w:rPr>
      <w:rFonts w:ascii="Calibri" w:hAnsi="Calibri"/>
      <w:szCs w:val="20"/>
    </w:rPr>
  </w:style>
  <w:style w:type="paragraph" w:styleId="Sumrio7">
    <w:name w:val="toc 7"/>
    <w:basedOn w:val="Normal"/>
    <w:next w:val="Normal"/>
    <w:autoRedefine/>
    <w:semiHidden/>
    <w:pPr>
      <w:ind w:left="1200"/>
    </w:pPr>
    <w:rPr>
      <w:rFonts w:ascii="Calibri" w:hAnsi="Calibri"/>
      <w:szCs w:val="20"/>
    </w:rPr>
  </w:style>
  <w:style w:type="paragraph" w:styleId="Sumrio8">
    <w:name w:val="toc 8"/>
    <w:basedOn w:val="Normal"/>
    <w:next w:val="Normal"/>
    <w:autoRedefine/>
    <w:semiHidden/>
    <w:pPr>
      <w:ind w:left="1400"/>
    </w:pPr>
    <w:rPr>
      <w:rFonts w:ascii="Calibri" w:hAnsi="Calibri"/>
      <w:szCs w:val="20"/>
    </w:rPr>
  </w:style>
  <w:style w:type="paragraph" w:styleId="Sumrio9">
    <w:name w:val="toc 9"/>
    <w:basedOn w:val="Normal"/>
    <w:next w:val="Normal"/>
    <w:autoRedefine/>
    <w:semiHidden/>
    <w:pPr>
      <w:ind w:left="1600"/>
    </w:pPr>
    <w:rPr>
      <w:rFonts w:ascii="Calibri" w:hAnsi="Calibri"/>
      <w:szCs w:val="20"/>
    </w:rPr>
  </w:style>
  <w:style w:type="character" w:styleId="Hyperlink">
    <w:name w:val="Hyperlink"/>
    <w:uiPriority w:val="99"/>
    <w:rPr>
      <w:color w:val="0000FF"/>
      <w:u w:val="single"/>
    </w:rPr>
  </w:style>
  <w:style w:type="paragraph" w:styleId="Recuodecorpodetexto">
    <w:name w:val="Body Text Indent"/>
    <w:basedOn w:val="Normal"/>
    <w:link w:val="RecuodecorpodetextoChar"/>
    <w:pPr>
      <w:ind w:left="708" w:firstLine="708"/>
      <w:jc w:val="both"/>
    </w:pPr>
  </w:style>
  <w:style w:type="paragraph" w:styleId="Recuodecorpodetexto2">
    <w:name w:val="Body Text Indent 2"/>
    <w:basedOn w:val="Normal"/>
    <w:pPr>
      <w:tabs>
        <w:tab w:val="num" w:pos="900"/>
      </w:tabs>
      <w:ind w:left="180"/>
      <w:jc w:val="both"/>
    </w:pPr>
  </w:style>
  <w:style w:type="paragraph" w:styleId="Corpodetexto">
    <w:name w:val="Body Text"/>
    <w:basedOn w:val="Normal"/>
    <w:link w:val="CorpodetextoChar"/>
    <w:qFormat/>
    <w:rsid w:val="00283DFE"/>
    <w:pPr>
      <w:spacing w:after="120"/>
      <w:jc w:val="both"/>
    </w:pPr>
  </w:style>
  <w:style w:type="paragraph" w:styleId="NormalWeb">
    <w:name w:val="Normal (Web)"/>
    <w:basedOn w:val="Normal"/>
    <w:pPr>
      <w:spacing w:before="100" w:beforeAutospacing="1" w:after="100" w:afterAutospacing="1"/>
      <w:ind w:firstLine="709"/>
      <w:jc w:val="both"/>
    </w:pPr>
    <w:rPr>
      <w:rFonts w:ascii="Arial Unicode MS" w:eastAsia="Arial Unicode MS" w:hAnsi="Arial Unicode MS" w:cs="Arial Unicode MS"/>
    </w:rPr>
  </w:style>
  <w:style w:type="paragraph" w:customStyle="1" w:styleId="font5">
    <w:name w:val="font5"/>
    <w:basedOn w:val="Normal"/>
    <w:pPr>
      <w:spacing w:before="100" w:beforeAutospacing="1" w:after="100" w:afterAutospacing="1" w:line="240" w:lineRule="auto"/>
    </w:pPr>
    <w:rPr>
      <w:rFonts w:eastAsia="Arial Unicode MS" w:cs="Arial"/>
      <w:sz w:val="20"/>
      <w:szCs w:val="20"/>
    </w:rPr>
  </w:style>
  <w:style w:type="paragraph" w:customStyle="1" w:styleId="xl22">
    <w:name w:val="xl22"/>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Arial Unicode MS" w:cs="Arial"/>
      <w:b/>
      <w:bCs/>
    </w:rPr>
  </w:style>
  <w:style w:type="paragraph" w:customStyle="1" w:styleId="xl23">
    <w:name w:val="xl23"/>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Arial Unicode MS" w:cs="Arial"/>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eastAsia="Arial Unicode MS" w:cs="Arial"/>
      <w:b/>
      <w:bCs/>
      <w:sz w:val="36"/>
      <w:szCs w:val="36"/>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Arial Unicode MS" w:cs="Arial"/>
      <w:b/>
      <w:bCs/>
    </w:rPr>
  </w:style>
  <w:style w:type="paragraph" w:styleId="Recuodecorpodetexto3">
    <w:name w:val="Body Text Indent 3"/>
    <w:basedOn w:val="Normal"/>
    <w:pPr>
      <w:ind w:firstLine="180"/>
    </w:pPr>
    <w:rPr>
      <w:szCs w:val="19"/>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paragraph" w:styleId="Corpodetexto2">
    <w:name w:val="Body Text 2"/>
    <w:basedOn w:val="Normal"/>
    <w:pPr>
      <w:jc w:val="both"/>
    </w:pPr>
    <w:rPr>
      <w:sz w:val="28"/>
    </w:rPr>
  </w:style>
  <w:style w:type="character" w:styleId="HiperlinkVisitado">
    <w:name w:val="FollowedHyperlink"/>
    <w:rPr>
      <w:color w:val="800080"/>
      <w:u w:val="single"/>
    </w:rPr>
  </w:style>
  <w:style w:type="paragraph" w:styleId="Corpodetexto3">
    <w:name w:val="Body Text 3"/>
    <w:basedOn w:val="Normal"/>
    <w:rPr>
      <w:i/>
      <w:iCs/>
    </w:rPr>
  </w:style>
  <w:style w:type="paragraph" w:customStyle="1" w:styleId="menutext">
    <w:name w:val="menu text"/>
    <w:basedOn w:val="Normal"/>
    <w:pPr>
      <w:spacing w:before="60" w:after="60" w:line="240" w:lineRule="auto"/>
      <w:jc w:val="both"/>
    </w:pPr>
    <w:rPr>
      <w:sz w:val="22"/>
      <w:lang w:val="en-GB"/>
    </w:rPr>
  </w:style>
  <w:style w:type="paragraph" w:styleId="MapadoDocumento">
    <w:name w:val="Document Map"/>
    <w:basedOn w:val="Normal"/>
    <w:semiHidden/>
    <w:pPr>
      <w:shd w:val="clear" w:color="auto" w:fill="000080"/>
    </w:pPr>
    <w:rPr>
      <w:rFonts w:ascii="Tahoma" w:hAnsi="Tahoma"/>
    </w:rPr>
  </w:style>
  <w:style w:type="paragraph" w:customStyle="1" w:styleId="BodyText31">
    <w:name w:val="Body Text 31"/>
    <w:basedOn w:val="Normal"/>
    <w:pPr>
      <w:overflowPunct w:val="0"/>
      <w:autoSpaceDE w:val="0"/>
      <w:autoSpaceDN w:val="0"/>
      <w:adjustRightInd w:val="0"/>
      <w:spacing w:line="240" w:lineRule="auto"/>
      <w:textAlignment w:val="baseline"/>
    </w:pPr>
    <w:rPr>
      <w:szCs w:val="20"/>
    </w:rPr>
  </w:style>
  <w:style w:type="paragraph" w:customStyle="1" w:styleId="TabeladeGrade31">
    <w:name w:val="Tabela de Grade 31"/>
    <w:basedOn w:val="Ttulo1"/>
    <w:next w:val="Normal"/>
    <w:uiPriority w:val="39"/>
    <w:unhideWhenUsed/>
    <w:qFormat/>
    <w:rsid w:val="00220142"/>
    <w:pPr>
      <w:keepLines/>
      <w:spacing w:before="480" w:line="276" w:lineRule="auto"/>
      <w:outlineLvl w:val="9"/>
    </w:pPr>
    <w:rPr>
      <w:rFonts w:ascii="Calibri Light" w:hAnsi="Calibri Light"/>
      <w:bCs/>
      <w:color w:val="2E74B5"/>
      <w:szCs w:val="28"/>
    </w:rPr>
  </w:style>
  <w:style w:type="table" w:styleId="Tabelacomgrade">
    <w:name w:val="Table Grid"/>
    <w:basedOn w:val="Tabelanormal"/>
    <w:uiPriority w:val="59"/>
    <w:rsid w:val="005F6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rte">
    <w:name w:val="Strong"/>
    <w:qFormat/>
    <w:rsid w:val="00B607B2"/>
    <w:rPr>
      <w:b/>
      <w:bCs/>
    </w:rPr>
  </w:style>
  <w:style w:type="character" w:customStyle="1" w:styleId="CabealhoChar">
    <w:name w:val="Cabeçalho Char"/>
    <w:link w:val="Cabealho"/>
    <w:rsid w:val="00402912"/>
    <w:rPr>
      <w:rFonts w:ascii="Arial" w:hAnsi="Arial"/>
      <w:szCs w:val="24"/>
    </w:rPr>
  </w:style>
  <w:style w:type="character" w:customStyle="1" w:styleId="RodapChar">
    <w:name w:val="Rodapé Char"/>
    <w:link w:val="Rodap"/>
    <w:rsid w:val="00E56CCE"/>
    <w:rPr>
      <w:rFonts w:ascii="Arial" w:hAnsi="Arial"/>
      <w:szCs w:val="24"/>
    </w:rPr>
  </w:style>
  <w:style w:type="character" w:customStyle="1" w:styleId="MenoPendente1">
    <w:name w:val="Menção Pendente1"/>
    <w:uiPriority w:val="47"/>
    <w:rsid w:val="008465E5"/>
    <w:rPr>
      <w:color w:val="605E5C"/>
      <w:shd w:val="clear" w:color="auto" w:fill="E1DFDD"/>
    </w:rPr>
  </w:style>
  <w:style w:type="paragraph" w:styleId="PargrafodaLista">
    <w:name w:val="List Paragraph"/>
    <w:basedOn w:val="Normal"/>
    <w:uiPriority w:val="34"/>
    <w:qFormat/>
    <w:rsid w:val="000D0DDD"/>
    <w:pPr>
      <w:ind w:left="708"/>
    </w:pPr>
  </w:style>
  <w:style w:type="paragraph" w:customStyle="1" w:styleId="Ttulo4CourierNew12">
    <w:name w:val="Título 4 +Courier New+12"/>
    <w:basedOn w:val="Ttulo3"/>
    <w:rsid w:val="005D1935"/>
    <w:pPr>
      <w:numPr>
        <w:numId w:val="10"/>
      </w:numPr>
      <w:spacing w:before="240" w:after="60" w:line="240" w:lineRule="auto"/>
    </w:pPr>
    <w:rPr>
      <w:rFonts w:ascii="Courier New" w:hAnsi="Courier New" w:cs="Courier New"/>
      <w:iCs w:val="0"/>
      <w:sz w:val="24"/>
    </w:rPr>
  </w:style>
  <w:style w:type="paragraph" w:styleId="Legenda">
    <w:name w:val="caption"/>
    <w:basedOn w:val="Normal"/>
    <w:next w:val="Normal"/>
    <w:qFormat/>
    <w:rsid w:val="00851F42"/>
    <w:pPr>
      <w:spacing w:after="240" w:line="240" w:lineRule="auto"/>
      <w:jc w:val="center"/>
    </w:pPr>
    <w:rPr>
      <w:bCs/>
      <w:color w:val="7030A0"/>
      <w:szCs w:val="20"/>
    </w:rPr>
  </w:style>
  <w:style w:type="paragraph" w:styleId="CabealhodoSumrio">
    <w:name w:val="TOC Heading"/>
    <w:basedOn w:val="Ttulo1"/>
    <w:next w:val="Normal"/>
    <w:uiPriority w:val="39"/>
    <w:unhideWhenUsed/>
    <w:qFormat/>
    <w:rsid w:val="00931BCF"/>
    <w:pPr>
      <w:keepLines/>
      <w:numPr>
        <w:numId w:val="0"/>
      </w:numPr>
      <w:spacing w:before="240" w:after="480" w:line="259" w:lineRule="auto"/>
      <w:outlineLvl w:val="9"/>
    </w:pPr>
    <w:rPr>
      <w:rFonts w:eastAsiaTheme="majorEastAsia" w:cstheme="majorBidi"/>
      <w:color w:val="auto"/>
      <w:sz w:val="24"/>
      <w:szCs w:val="32"/>
    </w:rPr>
  </w:style>
  <w:style w:type="character" w:customStyle="1" w:styleId="TextodecomentrioChar">
    <w:name w:val="Texto de comentário Char"/>
    <w:basedOn w:val="Fontepargpadro"/>
    <w:link w:val="Textodecomentrio"/>
    <w:semiHidden/>
    <w:rsid w:val="00A35ACC"/>
    <w:rPr>
      <w:rFonts w:ascii="Arial" w:hAnsi="Arial"/>
    </w:rPr>
  </w:style>
  <w:style w:type="character" w:customStyle="1" w:styleId="CorpodetextoChar">
    <w:name w:val="Corpo de texto Char"/>
    <w:basedOn w:val="Fontepargpadro"/>
    <w:link w:val="Corpodetexto"/>
    <w:rsid w:val="00283DFE"/>
    <w:rPr>
      <w:rFonts w:ascii="Arial" w:hAnsi="Arial"/>
      <w:sz w:val="24"/>
      <w:szCs w:val="24"/>
    </w:rPr>
  </w:style>
  <w:style w:type="character" w:customStyle="1" w:styleId="RecuodecorpodetextoChar">
    <w:name w:val="Recuo de corpo de texto Char"/>
    <w:basedOn w:val="Fontepargpadro"/>
    <w:link w:val="Recuodecorpodetexto"/>
    <w:rsid w:val="00A35ACC"/>
    <w:rPr>
      <w:rFonts w:ascii="Arial" w:hAnsi="Arial"/>
      <w:szCs w:val="24"/>
    </w:rPr>
  </w:style>
  <w:style w:type="paragraph" w:styleId="SemEspaamento">
    <w:name w:val="No Spacing"/>
    <w:uiPriority w:val="1"/>
    <w:qFormat/>
    <w:rsid w:val="002524BD"/>
    <w:rPr>
      <w:rFonts w:ascii="Arial" w:hAnsi="Arial"/>
      <w:color w:val="00B050"/>
      <w:sz w:val="24"/>
      <w:szCs w:val="24"/>
    </w:rPr>
  </w:style>
  <w:style w:type="paragraph" w:styleId="Textodebalo">
    <w:name w:val="Balloon Text"/>
    <w:basedOn w:val="Normal"/>
    <w:link w:val="TextodebaloChar"/>
    <w:uiPriority w:val="99"/>
    <w:semiHidden/>
    <w:unhideWhenUsed/>
    <w:rsid w:val="00E752B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752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0992">
      <w:bodyDiv w:val="1"/>
      <w:marLeft w:val="0"/>
      <w:marRight w:val="0"/>
      <w:marTop w:val="0"/>
      <w:marBottom w:val="0"/>
      <w:divBdr>
        <w:top w:val="none" w:sz="0" w:space="0" w:color="auto"/>
        <w:left w:val="none" w:sz="0" w:space="0" w:color="auto"/>
        <w:bottom w:val="none" w:sz="0" w:space="0" w:color="auto"/>
        <w:right w:val="none" w:sz="0" w:space="0" w:color="auto"/>
      </w:divBdr>
    </w:div>
    <w:div w:id="584847544">
      <w:bodyDiv w:val="1"/>
      <w:marLeft w:val="0"/>
      <w:marRight w:val="0"/>
      <w:marTop w:val="0"/>
      <w:marBottom w:val="0"/>
      <w:divBdr>
        <w:top w:val="none" w:sz="0" w:space="0" w:color="auto"/>
        <w:left w:val="none" w:sz="0" w:space="0" w:color="auto"/>
        <w:bottom w:val="none" w:sz="0" w:space="0" w:color="auto"/>
        <w:right w:val="none" w:sz="0" w:space="0" w:color="auto"/>
      </w:divBdr>
      <w:divsChild>
        <w:div w:id="1894196094">
          <w:marLeft w:val="0"/>
          <w:marRight w:val="0"/>
          <w:marTop w:val="0"/>
          <w:marBottom w:val="0"/>
          <w:divBdr>
            <w:top w:val="none" w:sz="0" w:space="0" w:color="auto"/>
            <w:left w:val="none" w:sz="0" w:space="0" w:color="auto"/>
            <w:bottom w:val="none" w:sz="0" w:space="0" w:color="auto"/>
            <w:right w:val="none" w:sz="0" w:space="0" w:color="auto"/>
          </w:divBdr>
          <w:divsChild>
            <w:div w:id="2080325272">
              <w:marLeft w:val="0"/>
              <w:marRight w:val="0"/>
              <w:marTop w:val="0"/>
              <w:marBottom w:val="0"/>
              <w:divBdr>
                <w:top w:val="none" w:sz="0" w:space="0" w:color="auto"/>
                <w:left w:val="none" w:sz="0" w:space="0" w:color="auto"/>
                <w:bottom w:val="none" w:sz="0" w:space="0" w:color="auto"/>
                <w:right w:val="none" w:sz="0" w:space="0" w:color="auto"/>
              </w:divBdr>
              <w:divsChild>
                <w:div w:id="1314020218">
                  <w:marLeft w:val="0"/>
                  <w:marRight w:val="0"/>
                  <w:marTop w:val="0"/>
                  <w:marBottom w:val="0"/>
                  <w:divBdr>
                    <w:top w:val="none" w:sz="0" w:space="0" w:color="auto"/>
                    <w:left w:val="none" w:sz="0" w:space="0" w:color="auto"/>
                    <w:bottom w:val="none" w:sz="0" w:space="0" w:color="auto"/>
                    <w:right w:val="none" w:sz="0" w:space="0" w:color="auto"/>
                  </w:divBdr>
                  <w:divsChild>
                    <w:div w:id="1553928236">
                      <w:marLeft w:val="0"/>
                      <w:marRight w:val="0"/>
                      <w:marTop w:val="0"/>
                      <w:marBottom w:val="0"/>
                      <w:divBdr>
                        <w:top w:val="none" w:sz="0" w:space="0" w:color="auto"/>
                        <w:left w:val="none" w:sz="0" w:space="0" w:color="auto"/>
                        <w:bottom w:val="none" w:sz="0" w:space="0" w:color="auto"/>
                        <w:right w:val="none" w:sz="0" w:space="0" w:color="auto"/>
                      </w:divBdr>
                    </w:div>
                    <w:div w:id="1815028140">
                      <w:marLeft w:val="300"/>
                      <w:marRight w:val="0"/>
                      <w:marTop w:val="0"/>
                      <w:marBottom w:val="0"/>
                      <w:divBdr>
                        <w:top w:val="none" w:sz="0" w:space="0" w:color="auto"/>
                        <w:left w:val="none" w:sz="0" w:space="0" w:color="auto"/>
                        <w:bottom w:val="none" w:sz="0" w:space="0" w:color="auto"/>
                        <w:right w:val="none" w:sz="0" w:space="0" w:color="auto"/>
                      </w:divBdr>
                      <w:divsChild>
                        <w:div w:id="9335762">
                          <w:marLeft w:val="0"/>
                          <w:marRight w:val="0"/>
                          <w:marTop w:val="0"/>
                          <w:marBottom w:val="0"/>
                          <w:divBdr>
                            <w:top w:val="none" w:sz="0" w:space="0" w:color="auto"/>
                            <w:left w:val="none" w:sz="0" w:space="0" w:color="auto"/>
                            <w:bottom w:val="none" w:sz="0" w:space="0" w:color="auto"/>
                            <w:right w:val="none" w:sz="0" w:space="0" w:color="auto"/>
                          </w:divBdr>
                          <w:divsChild>
                            <w:div w:id="2318186">
                              <w:marLeft w:val="0"/>
                              <w:marRight w:val="0"/>
                              <w:marTop w:val="0"/>
                              <w:marBottom w:val="0"/>
                              <w:divBdr>
                                <w:top w:val="none" w:sz="0" w:space="0" w:color="auto"/>
                                <w:left w:val="none" w:sz="0" w:space="0" w:color="auto"/>
                                <w:bottom w:val="none" w:sz="0" w:space="0" w:color="auto"/>
                                <w:right w:val="none" w:sz="0" w:space="0" w:color="auto"/>
                              </w:divBdr>
                            </w:div>
                            <w:div w:id="358241002">
                              <w:marLeft w:val="0"/>
                              <w:marRight w:val="0"/>
                              <w:marTop w:val="0"/>
                              <w:marBottom w:val="0"/>
                              <w:divBdr>
                                <w:top w:val="none" w:sz="0" w:space="0" w:color="auto"/>
                                <w:left w:val="none" w:sz="0" w:space="0" w:color="auto"/>
                                <w:bottom w:val="none" w:sz="0" w:space="0" w:color="auto"/>
                                <w:right w:val="none" w:sz="0" w:space="0" w:color="auto"/>
                              </w:divBdr>
                              <w:divsChild>
                                <w:div w:id="1201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8390">
          <w:marLeft w:val="0"/>
          <w:marRight w:val="0"/>
          <w:marTop w:val="0"/>
          <w:marBottom w:val="0"/>
          <w:divBdr>
            <w:top w:val="none" w:sz="0" w:space="0" w:color="auto"/>
            <w:left w:val="none" w:sz="0" w:space="0" w:color="auto"/>
            <w:bottom w:val="none" w:sz="0" w:space="0" w:color="auto"/>
            <w:right w:val="none" w:sz="0" w:space="0" w:color="auto"/>
          </w:divBdr>
          <w:divsChild>
            <w:div w:id="1804762622">
              <w:marLeft w:val="0"/>
              <w:marRight w:val="0"/>
              <w:marTop w:val="0"/>
              <w:marBottom w:val="0"/>
              <w:divBdr>
                <w:top w:val="none" w:sz="0" w:space="0" w:color="auto"/>
                <w:left w:val="none" w:sz="0" w:space="0" w:color="auto"/>
                <w:bottom w:val="none" w:sz="0" w:space="0" w:color="auto"/>
                <w:right w:val="none" w:sz="0" w:space="0" w:color="auto"/>
              </w:divBdr>
              <w:divsChild>
                <w:div w:id="58871262">
                  <w:marLeft w:val="0"/>
                  <w:marRight w:val="0"/>
                  <w:marTop w:val="0"/>
                  <w:marBottom w:val="0"/>
                  <w:divBdr>
                    <w:top w:val="none" w:sz="0" w:space="0" w:color="auto"/>
                    <w:left w:val="none" w:sz="0" w:space="0" w:color="auto"/>
                    <w:bottom w:val="none" w:sz="0" w:space="0" w:color="auto"/>
                    <w:right w:val="none" w:sz="0" w:space="0" w:color="auto"/>
                  </w:divBdr>
                  <w:divsChild>
                    <w:div w:id="567115282">
                      <w:marLeft w:val="0"/>
                      <w:marRight w:val="0"/>
                      <w:marTop w:val="0"/>
                      <w:marBottom w:val="0"/>
                      <w:divBdr>
                        <w:top w:val="none" w:sz="0" w:space="0" w:color="auto"/>
                        <w:left w:val="none" w:sz="0" w:space="0" w:color="auto"/>
                        <w:bottom w:val="none" w:sz="0" w:space="0" w:color="auto"/>
                        <w:right w:val="none" w:sz="0" w:space="0" w:color="auto"/>
                      </w:divBdr>
                    </w:div>
                    <w:div w:id="162160867">
                      <w:marLeft w:val="300"/>
                      <w:marRight w:val="0"/>
                      <w:marTop w:val="0"/>
                      <w:marBottom w:val="0"/>
                      <w:divBdr>
                        <w:top w:val="none" w:sz="0" w:space="0" w:color="auto"/>
                        <w:left w:val="none" w:sz="0" w:space="0" w:color="auto"/>
                        <w:bottom w:val="none" w:sz="0" w:space="0" w:color="auto"/>
                        <w:right w:val="none" w:sz="0" w:space="0" w:color="auto"/>
                      </w:divBdr>
                      <w:divsChild>
                        <w:div w:id="2116288752">
                          <w:marLeft w:val="0"/>
                          <w:marRight w:val="0"/>
                          <w:marTop w:val="0"/>
                          <w:marBottom w:val="0"/>
                          <w:divBdr>
                            <w:top w:val="none" w:sz="0" w:space="0" w:color="auto"/>
                            <w:left w:val="none" w:sz="0" w:space="0" w:color="auto"/>
                            <w:bottom w:val="none" w:sz="0" w:space="0" w:color="auto"/>
                            <w:right w:val="none" w:sz="0" w:space="0" w:color="auto"/>
                          </w:divBdr>
                          <w:divsChild>
                            <w:div w:id="847333770">
                              <w:marLeft w:val="0"/>
                              <w:marRight w:val="0"/>
                              <w:marTop w:val="0"/>
                              <w:marBottom w:val="0"/>
                              <w:divBdr>
                                <w:top w:val="none" w:sz="0" w:space="0" w:color="auto"/>
                                <w:left w:val="none" w:sz="0" w:space="0" w:color="auto"/>
                                <w:bottom w:val="none" w:sz="0" w:space="0" w:color="auto"/>
                                <w:right w:val="none" w:sz="0" w:space="0" w:color="auto"/>
                              </w:divBdr>
                            </w:div>
                            <w:div w:id="1468662163">
                              <w:marLeft w:val="0"/>
                              <w:marRight w:val="0"/>
                              <w:marTop w:val="0"/>
                              <w:marBottom w:val="0"/>
                              <w:divBdr>
                                <w:top w:val="none" w:sz="0" w:space="0" w:color="auto"/>
                                <w:left w:val="none" w:sz="0" w:space="0" w:color="auto"/>
                                <w:bottom w:val="none" w:sz="0" w:space="0" w:color="auto"/>
                                <w:right w:val="none" w:sz="0" w:space="0" w:color="auto"/>
                              </w:divBdr>
                              <w:divsChild>
                                <w:div w:id="14362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324906">
      <w:bodyDiv w:val="1"/>
      <w:marLeft w:val="0"/>
      <w:marRight w:val="0"/>
      <w:marTop w:val="0"/>
      <w:marBottom w:val="0"/>
      <w:divBdr>
        <w:top w:val="none" w:sz="0" w:space="0" w:color="auto"/>
        <w:left w:val="none" w:sz="0" w:space="0" w:color="auto"/>
        <w:bottom w:val="none" w:sz="0" w:space="0" w:color="auto"/>
        <w:right w:val="none" w:sz="0" w:space="0" w:color="auto"/>
      </w:divBdr>
    </w:div>
    <w:div w:id="1805850397">
      <w:bodyDiv w:val="1"/>
      <w:marLeft w:val="0"/>
      <w:marRight w:val="0"/>
      <w:marTop w:val="0"/>
      <w:marBottom w:val="0"/>
      <w:divBdr>
        <w:top w:val="none" w:sz="0" w:space="0" w:color="auto"/>
        <w:left w:val="none" w:sz="0" w:space="0" w:color="auto"/>
        <w:bottom w:val="none" w:sz="0" w:space="0" w:color="auto"/>
        <w:right w:val="none" w:sz="0" w:space="0" w:color="auto"/>
      </w:divBdr>
      <w:divsChild>
        <w:div w:id="1643848698">
          <w:marLeft w:val="0"/>
          <w:marRight w:val="0"/>
          <w:marTop w:val="0"/>
          <w:marBottom w:val="0"/>
          <w:divBdr>
            <w:top w:val="none" w:sz="0" w:space="0" w:color="auto"/>
            <w:left w:val="none" w:sz="0" w:space="0" w:color="auto"/>
            <w:bottom w:val="none" w:sz="0" w:space="0" w:color="auto"/>
            <w:right w:val="none" w:sz="0" w:space="0" w:color="auto"/>
          </w:divBdr>
          <w:divsChild>
            <w:div w:id="532891238">
              <w:marLeft w:val="0"/>
              <w:marRight w:val="0"/>
              <w:marTop w:val="0"/>
              <w:marBottom w:val="0"/>
              <w:divBdr>
                <w:top w:val="none" w:sz="0" w:space="0" w:color="auto"/>
                <w:left w:val="none" w:sz="0" w:space="0" w:color="auto"/>
                <w:bottom w:val="none" w:sz="0" w:space="0" w:color="auto"/>
                <w:right w:val="none" w:sz="0" w:space="0" w:color="auto"/>
              </w:divBdr>
              <w:divsChild>
                <w:div w:id="1827085121">
                  <w:marLeft w:val="0"/>
                  <w:marRight w:val="0"/>
                  <w:marTop w:val="0"/>
                  <w:marBottom w:val="0"/>
                  <w:divBdr>
                    <w:top w:val="none" w:sz="0" w:space="0" w:color="auto"/>
                    <w:left w:val="none" w:sz="0" w:space="0" w:color="auto"/>
                    <w:bottom w:val="none" w:sz="0" w:space="0" w:color="auto"/>
                    <w:right w:val="none" w:sz="0" w:space="0" w:color="auto"/>
                  </w:divBdr>
                  <w:divsChild>
                    <w:div w:id="1099909223">
                      <w:marLeft w:val="0"/>
                      <w:marRight w:val="0"/>
                      <w:marTop w:val="0"/>
                      <w:marBottom w:val="0"/>
                      <w:divBdr>
                        <w:top w:val="none" w:sz="0" w:space="0" w:color="auto"/>
                        <w:left w:val="none" w:sz="0" w:space="0" w:color="auto"/>
                        <w:bottom w:val="none" w:sz="0" w:space="0" w:color="auto"/>
                        <w:right w:val="none" w:sz="0" w:space="0" w:color="auto"/>
                      </w:divBdr>
                    </w:div>
                    <w:div w:id="1134833607">
                      <w:marLeft w:val="300"/>
                      <w:marRight w:val="0"/>
                      <w:marTop w:val="0"/>
                      <w:marBottom w:val="0"/>
                      <w:divBdr>
                        <w:top w:val="none" w:sz="0" w:space="0" w:color="auto"/>
                        <w:left w:val="none" w:sz="0" w:space="0" w:color="auto"/>
                        <w:bottom w:val="none" w:sz="0" w:space="0" w:color="auto"/>
                        <w:right w:val="none" w:sz="0" w:space="0" w:color="auto"/>
                      </w:divBdr>
                      <w:divsChild>
                        <w:div w:id="902330425">
                          <w:marLeft w:val="0"/>
                          <w:marRight w:val="0"/>
                          <w:marTop w:val="0"/>
                          <w:marBottom w:val="0"/>
                          <w:divBdr>
                            <w:top w:val="none" w:sz="0" w:space="0" w:color="auto"/>
                            <w:left w:val="none" w:sz="0" w:space="0" w:color="auto"/>
                            <w:bottom w:val="none" w:sz="0" w:space="0" w:color="auto"/>
                            <w:right w:val="none" w:sz="0" w:space="0" w:color="auto"/>
                          </w:divBdr>
                          <w:divsChild>
                            <w:div w:id="9874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92069">
          <w:marLeft w:val="0"/>
          <w:marRight w:val="0"/>
          <w:marTop w:val="0"/>
          <w:marBottom w:val="0"/>
          <w:divBdr>
            <w:top w:val="none" w:sz="0" w:space="0" w:color="auto"/>
            <w:left w:val="none" w:sz="0" w:space="0" w:color="auto"/>
            <w:bottom w:val="none" w:sz="0" w:space="0" w:color="auto"/>
            <w:right w:val="none" w:sz="0" w:space="0" w:color="auto"/>
          </w:divBdr>
          <w:divsChild>
            <w:div w:id="157427262">
              <w:marLeft w:val="0"/>
              <w:marRight w:val="0"/>
              <w:marTop w:val="0"/>
              <w:marBottom w:val="0"/>
              <w:divBdr>
                <w:top w:val="none" w:sz="0" w:space="0" w:color="auto"/>
                <w:left w:val="none" w:sz="0" w:space="0" w:color="auto"/>
                <w:bottom w:val="none" w:sz="0" w:space="0" w:color="auto"/>
                <w:right w:val="none" w:sz="0" w:space="0" w:color="auto"/>
              </w:divBdr>
              <w:divsChild>
                <w:div w:id="787503791">
                  <w:marLeft w:val="0"/>
                  <w:marRight w:val="0"/>
                  <w:marTop w:val="0"/>
                  <w:marBottom w:val="0"/>
                  <w:divBdr>
                    <w:top w:val="none" w:sz="0" w:space="0" w:color="auto"/>
                    <w:left w:val="none" w:sz="0" w:space="0" w:color="auto"/>
                    <w:bottom w:val="none" w:sz="0" w:space="0" w:color="auto"/>
                    <w:right w:val="none" w:sz="0" w:space="0" w:color="auto"/>
                  </w:divBdr>
                  <w:divsChild>
                    <w:div w:id="1264338096">
                      <w:marLeft w:val="0"/>
                      <w:marRight w:val="0"/>
                      <w:marTop w:val="0"/>
                      <w:marBottom w:val="0"/>
                      <w:divBdr>
                        <w:top w:val="none" w:sz="0" w:space="0" w:color="auto"/>
                        <w:left w:val="none" w:sz="0" w:space="0" w:color="auto"/>
                        <w:bottom w:val="none" w:sz="0" w:space="0" w:color="auto"/>
                        <w:right w:val="none" w:sz="0" w:space="0" w:color="auto"/>
                      </w:divBdr>
                    </w:div>
                    <w:div w:id="81030857">
                      <w:marLeft w:val="300"/>
                      <w:marRight w:val="0"/>
                      <w:marTop w:val="0"/>
                      <w:marBottom w:val="0"/>
                      <w:divBdr>
                        <w:top w:val="none" w:sz="0" w:space="0" w:color="auto"/>
                        <w:left w:val="none" w:sz="0" w:space="0" w:color="auto"/>
                        <w:bottom w:val="none" w:sz="0" w:space="0" w:color="auto"/>
                        <w:right w:val="none" w:sz="0" w:space="0" w:color="auto"/>
                      </w:divBdr>
                      <w:divsChild>
                        <w:div w:id="2132088577">
                          <w:marLeft w:val="0"/>
                          <w:marRight w:val="0"/>
                          <w:marTop w:val="0"/>
                          <w:marBottom w:val="0"/>
                          <w:divBdr>
                            <w:top w:val="none" w:sz="0" w:space="0" w:color="auto"/>
                            <w:left w:val="none" w:sz="0" w:space="0" w:color="auto"/>
                            <w:bottom w:val="none" w:sz="0" w:space="0" w:color="auto"/>
                            <w:right w:val="none" w:sz="0" w:space="0" w:color="auto"/>
                          </w:divBdr>
                          <w:divsChild>
                            <w:div w:id="10518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upsites.digital/desenvolvimento-web/quanto-custa-site-profissiona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oderwall.com/p/wpjw4w/change-the-bootstrap-navbar-breakpoint"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br.talent.com/salary?job=programador+java+junio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www.mysql.com/" TargetMode="External"/><Relationship Id="rId40" Type="http://schemas.openxmlformats.org/officeDocument/2006/relationships/hyperlink" Target="https://www.sublimetext.com/3"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lucid.app/documen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canva.com/"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hanna.mesquita\Dados%20de%20aplicativos\Microsoft\Modelos\ABNT_Trabalh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91BCEF-94A1-4188-8E02-35EF925F6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ABNT_Trabalho.dot</Template>
  <TotalTime>12460</TotalTime>
  <Pages>28</Pages>
  <Words>2970</Words>
  <Characters>16044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Fundação Oswaldo Aranha</Company>
  <LinksUpToDate>false</LinksUpToDate>
  <CharactersWithSpaces>18977</CharactersWithSpaces>
  <SharedDoc>false</SharedDoc>
  <HLinks>
    <vt:vector size="126" baseType="variant">
      <vt:variant>
        <vt:i4>3866662</vt:i4>
      </vt:variant>
      <vt:variant>
        <vt:i4>114</vt:i4>
      </vt:variant>
      <vt:variant>
        <vt:i4>0</vt:i4>
      </vt:variant>
      <vt:variant>
        <vt:i4>5</vt:i4>
      </vt:variant>
      <vt:variant>
        <vt:lpwstr>https://www.teamgantt.com/</vt:lpwstr>
      </vt:variant>
      <vt:variant>
        <vt:lpwstr/>
      </vt:variant>
      <vt:variant>
        <vt:i4>5636114</vt:i4>
      </vt:variant>
      <vt:variant>
        <vt:i4>111</vt:i4>
      </vt:variant>
      <vt:variant>
        <vt:i4>0</vt:i4>
      </vt:variant>
      <vt:variant>
        <vt:i4>5</vt:i4>
      </vt:variant>
      <vt:variant>
        <vt:lpwstr>https://tecnoblog.net/236041/guia-normas-abnt-trabalho-academico-tcc/</vt:lpwstr>
      </vt:variant>
      <vt:variant>
        <vt:lpwstr/>
      </vt:variant>
      <vt:variant>
        <vt:i4>2228346</vt:i4>
      </vt:variant>
      <vt:variant>
        <vt:i4>108</vt:i4>
      </vt:variant>
      <vt:variant>
        <vt:i4>0</vt:i4>
      </vt:variant>
      <vt:variant>
        <vt:i4>5</vt:i4>
      </vt:variant>
      <vt:variant>
        <vt:lpwstr>http://www.sis4.com/brModelo/index.html</vt:lpwstr>
      </vt:variant>
      <vt:variant>
        <vt:lpwstr/>
      </vt:variant>
      <vt:variant>
        <vt:i4>5636114</vt:i4>
      </vt:variant>
      <vt:variant>
        <vt:i4>105</vt:i4>
      </vt:variant>
      <vt:variant>
        <vt:i4>0</vt:i4>
      </vt:variant>
      <vt:variant>
        <vt:i4>5</vt:i4>
      </vt:variant>
      <vt:variant>
        <vt:lpwstr>https://tecnoblog.net/236041/guia-normas-abnt-trabalho-academico-tcc/</vt:lpwstr>
      </vt:variant>
      <vt:variant>
        <vt:lpwstr/>
      </vt:variant>
      <vt:variant>
        <vt:i4>2228346</vt:i4>
      </vt:variant>
      <vt:variant>
        <vt:i4>102</vt:i4>
      </vt:variant>
      <vt:variant>
        <vt:i4>0</vt:i4>
      </vt:variant>
      <vt:variant>
        <vt:i4>5</vt:i4>
      </vt:variant>
      <vt:variant>
        <vt:lpwstr>http://www.sis4.com/brModelo/index.html</vt:lpwstr>
      </vt:variant>
      <vt:variant>
        <vt:lpwstr/>
      </vt:variant>
      <vt:variant>
        <vt:i4>3866662</vt:i4>
      </vt:variant>
      <vt:variant>
        <vt:i4>93</vt:i4>
      </vt:variant>
      <vt:variant>
        <vt:i4>0</vt:i4>
      </vt:variant>
      <vt:variant>
        <vt:i4>5</vt:i4>
      </vt:variant>
      <vt:variant>
        <vt:lpwstr>https://www.teamgantt.com/</vt:lpwstr>
      </vt:variant>
      <vt:variant>
        <vt:lpwstr/>
      </vt:variant>
      <vt:variant>
        <vt:i4>1179708</vt:i4>
      </vt:variant>
      <vt:variant>
        <vt:i4>86</vt:i4>
      </vt:variant>
      <vt:variant>
        <vt:i4>0</vt:i4>
      </vt:variant>
      <vt:variant>
        <vt:i4>5</vt:i4>
      </vt:variant>
      <vt:variant>
        <vt:lpwstr/>
      </vt:variant>
      <vt:variant>
        <vt:lpwstr>_Toc531987086</vt:lpwstr>
      </vt:variant>
      <vt:variant>
        <vt:i4>1179708</vt:i4>
      </vt:variant>
      <vt:variant>
        <vt:i4>80</vt:i4>
      </vt:variant>
      <vt:variant>
        <vt:i4>0</vt:i4>
      </vt:variant>
      <vt:variant>
        <vt:i4>5</vt:i4>
      </vt:variant>
      <vt:variant>
        <vt:lpwstr/>
      </vt:variant>
      <vt:variant>
        <vt:lpwstr>_Toc531987085</vt:lpwstr>
      </vt:variant>
      <vt:variant>
        <vt:i4>1179708</vt:i4>
      </vt:variant>
      <vt:variant>
        <vt:i4>74</vt:i4>
      </vt:variant>
      <vt:variant>
        <vt:i4>0</vt:i4>
      </vt:variant>
      <vt:variant>
        <vt:i4>5</vt:i4>
      </vt:variant>
      <vt:variant>
        <vt:lpwstr/>
      </vt:variant>
      <vt:variant>
        <vt:lpwstr>_Toc531987084</vt:lpwstr>
      </vt:variant>
      <vt:variant>
        <vt:i4>1179708</vt:i4>
      </vt:variant>
      <vt:variant>
        <vt:i4>68</vt:i4>
      </vt:variant>
      <vt:variant>
        <vt:i4>0</vt:i4>
      </vt:variant>
      <vt:variant>
        <vt:i4>5</vt:i4>
      </vt:variant>
      <vt:variant>
        <vt:lpwstr/>
      </vt:variant>
      <vt:variant>
        <vt:lpwstr>_Toc531987083</vt:lpwstr>
      </vt:variant>
      <vt:variant>
        <vt:i4>1179708</vt:i4>
      </vt:variant>
      <vt:variant>
        <vt:i4>62</vt:i4>
      </vt:variant>
      <vt:variant>
        <vt:i4>0</vt:i4>
      </vt:variant>
      <vt:variant>
        <vt:i4>5</vt:i4>
      </vt:variant>
      <vt:variant>
        <vt:lpwstr/>
      </vt:variant>
      <vt:variant>
        <vt:lpwstr>_Toc531987082</vt:lpwstr>
      </vt:variant>
      <vt:variant>
        <vt:i4>1179708</vt:i4>
      </vt:variant>
      <vt:variant>
        <vt:i4>56</vt:i4>
      </vt:variant>
      <vt:variant>
        <vt:i4>0</vt:i4>
      </vt:variant>
      <vt:variant>
        <vt:i4>5</vt:i4>
      </vt:variant>
      <vt:variant>
        <vt:lpwstr/>
      </vt:variant>
      <vt:variant>
        <vt:lpwstr>_Toc531987081</vt:lpwstr>
      </vt:variant>
      <vt:variant>
        <vt:i4>1179708</vt:i4>
      </vt:variant>
      <vt:variant>
        <vt:i4>50</vt:i4>
      </vt:variant>
      <vt:variant>
        <vt:i4>0</vt:i4>
      </vt:variant>
      <vt:variant>
        <vt:i4>5</vt:i4>
      </vt:variant>
      <vt:variant>
        <vt:lpwstr/>
      </vt:variant>
      <vt:variant>
        <vt:lpwstr>_Toc531987080</vt:lpwstr>
      </vt:variant>
      <vt:variant>
        <vt:i4>1900604</vt:i4>
      </vt:variant>
      <vt:variant>
        <vt:i4>44</vt:i4>
      </vt:variant>
      <vt:variant>
        <vt:i4>0</vt:i4>
      </vt:variant>
      <vt:variant>
        <vt:i4>5</vt:i4>
      </vt:variant>
      <vt:variant>
        <vt:lpwstr/>
      </vt:variant>
      <vt:variant>
        <vt:lpwstr>_Toc531987079</vt:lpwstr>
      </vt:variant>
      <vt:variant>
        <vt:i4>1900604</vt:i4>
      </vt:variant>
      <vt:variant>
        <vt:i4>38</vt:i4>
      </vt:variant>
      <vt:variant>
        <vt:i4>0</vt:i4>
      </vt:variant>
      <vt:variant>
        <vt:i4>5</vt:i4>
      </vt:variant>
      <vt:variant>
        <vt:lpwstr/>
      </vt:variant>
      <vt:variant>
        <vt:lpwstr>_Toc531987078</vt:lpwstr>
      </vt:variant>
      <vt:variant>
        <vt:i4>1900604</vt:i4>
      </vt:variant>
      <vt:variant>
        <vt:i4>32</vt:i4>
      </vt:variant>
      <vt:variant>
        <vt:i4>0</vt:i4>
      </vt:variant>
      <vt:variant>
        <vt:i4>5</vt:i4>
      </vt:variant>
      <vt:variant>
        <vt:lpwstr/>
      </vt:variant>
      <vt:variant>
        <vt:lpwstr>_Toc531987077</vt:lpwstr>
      </vt:variant>
      <vt:variant>
        <vt:i4>1900604</vt:i4>
      </vt:variant>
      <vt:variant>
        <vt:i4>26</vt:i4>
      </vt:variant>
      <vt:variant>
        <vt:i4>0</vt:i4>
      </vt:variant>
      <vt:variant>
        <vt:i4>5</vt:i4>
      </vt:variant>
      <vt:variant>
        <vt:lpwstr/>
      </vt:variant>
      <vt:variant>
        <vt:lpwstr>_Toc531987076</vt:lpwstr>
      </vt:variant>
      <vt:variant>
        <vt:i4>1900604</vt:i4>
      </vt:variant>
      <vt:variant>
        <vt:i4>20</vt:i4>
      </vt:variant>
      <vt:variant>
        <vt:i4>0</vt:i4>
      </vt:variant>
      <vt:variant>
        <vt:i4>5</vt:i4>
      </vt:variant>
      <vt:variant>
        <vt:lpwstr/>
      </vt:variant>
      <vt:variant>
        <vt:lpwstr>_Toc531987075</vt:lpwstr>
      </vt:variant>
      <vt:variant>
        <vt:i4>1900604</vt:i4>
      </vt:variant>
      <vt:variant>
        <vt:i4>14</vt:i4>
      </vt:variant>
      <vt:variant>
        <vt:i4>0</vt:i4>
      </vt:variant>
      <vt:variant>
        <vt:i4>5</vt:i4>
      </vt:variant>
      <vt:variant>
        <vt:lpwstr/>
      </vt:variant>
      <vt:variant>
        <vt:lpwstr>_Toc531987074</vt:lpwstr>
      </vt:variant>
      <vt:variant>
        <vt:i4>1900604</vt:i4>
      </vt:variant>
      <vt:variant>
        <vt:i4>8</vt:i4>
      </vt:variant>
      <vt:variant>
        <vt:i4>0</vt:i4>
      </vt:variant>
      <vt:variant>
        <vt:i4>5</vt:i4>
      </vt:variant>
      <vt:variant>
        <vt:lpwstr/>
      </vt:variant>
      <vt:variant>
        <vt:lpwstr>_Toc531987073</vt:lpwstr>
      </vt:variant>
      <vt:variant>
        <vt:i4>1900604</vt:i4>
      </vt:variant>
      <vt:variant>
        <vt:i4>2</vt:i4>
      </vt:variant>
      <vt:variant>
        <vt:i4>0</vt:i4>
      </vt:variant>
      <vt:variant>
        <vt:i4>5</vt:i4>
      </vt:variant>
      <vt:variant>
        <vt:lpwstr/>
      </vt:variant>
      <vt:variant>
        <vt:lpwstr>_Toc531987072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rosenclever gazoni</dc:creator>
  <cp:lastModifiedBy>Aline Cunha</cp:lastModifiedBy>
  <cp:revision>36</cp:revision>
  <cp:lastPrinted>2003-11-19T20:09:00Z</cp:lastPrinted>
  <dcterms:created xsi:type="dcterms:W3CDTF">2021-05-11T01:10:00Z</dcterms:created>
  <dcterms:modified xsi:type="dcterms:W3CDTF">2021-06-12T18:38:00Z</dcterms:modified>
</cp:coreProperties>
</file>